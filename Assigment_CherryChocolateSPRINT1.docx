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5B87C32" w14:textId="5B686461" w:rsidR="00C6554A" w:rsidRPr="008B5277" w:rsidRDefault="00BF5D49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F5D49">
        <w:rPr>
          <w:noProof/>
        </w:rPr>
        <w:drawing>
          <wp:inline distT="0" distB="0" distL="0" distR="0" wp14:anchorId="4EDFC53D" wp14:editId="008F5BC6">
            <wp:extent cx="5486400" cy="2242185"/>
            <wp:effectExtent l="0" t="0" r="0" b="0"/>
            <wp:docPr id="612788519" name="Picture 1" descr="A chocolate bar with a cherr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8519" name="Picture 1" descr="A chocolate bar with a cherry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61813732" w14:textId="026075F3" w:rsidR="00C6554A" w:rsidRPr="001925BC" w:rsidRDefault="00E64FDE" w:rsidP="00C6554A">
      <w:pPr>
        <w:pStyle w:val="Title"/>
        <w:rPr>
          <w:color w:val="00ADDC" w:themeColor="accent4"/>
          <w:lang w:val="en-IE"/>
        </w:rPr>
      </w:pPr>
      <w:r w:rsidRPr="00E64FDE">
        <w:t xml:space="preserve"> </w:t>
      </w:r>
      <w:r w:rsidR="00BF5D49">
        <w:rPr>
          <w:color w:val="00ADDC" w:themeColor="accent4"/>
        </w:rPr>
        <w:t>Cherry Chocolate</w:t>
      </w:r>
    </w:p>
    <w:p w14:paraId="6B74EE75" w14:textId="67356A5F" w:rsidR="007672F8" w:rsidRPr="00777D6F" w:rsidRDefault="007672F8" w:rsidP="00E64FDE">
      <w:pPr>
        <w:pStyle w:val="ContactInfo"/>
        <w:spacing w:after="360"/>
        <w:rPr>
          <w:rFonts w:asciiTheme="majorHAnsi" w:eastAsiaTheme="majorEastAsia" w:hAnsiTheme="majorHAnsi" w:cstheme="majorBidi"/>
          <w:caps/>
          <w:color w:val="B3BCCA" w:themeColor="text2" w:themeTint="66"/>
          <w:sz w:val="26"/>
        </w:rPr>
      </w:pPr>
      <w:r w:rsidRPr="00777D6F">
        <w:rPr>
          <w:rFonts w:asciiTheme="majorHAnsi" w:eastAsiaTheme="majorEastAsia" w:hAnsiTheme="majorHAnsi" w:cstheme="majorBidi"/>
          <w:caps/>
          <w:color w:val="B3BCCA" w:themeColor="text2" w:themeTint="66"/>
          <w:sz w:val="26"/>
        </w:rPr>
        <w:t>Bachelor of Science in Software Design with Artificial Intelligence Cloud Computing</w:t>
      </w:r>
    </w:p>
    <w:p w14:paraId="2BD1781F" w14:textId="619F54A6" w:rsidR="00E64FDE" w:rsidRPr="00777D6F" w:rsidRDefault="00CC4699" w:rsidP="00E64FDE">
      <w:pPr>
        <w:pStyle w:val="ContactInfo"/>
        <w:spacing w:after="360"/>
        <w:rPr>
          <w:color w:val="B3BCCA" w:themeColor="text2" w:themeTint="66"/>
          <w:sz w:val="52"/>
          <w:szCs w:val="52"/>
        </w:rPr>
      </w:pPr>
      <w:r>
        <w:rPr>
          <w:rFonts w:asciiTheme="majorHAnsi" w:hAnsiTheme="majorHAnsi" w:cstheme="majorHAnsi"/>
          <w:b/>
          <w:color w:val="B3BCCA" w:themeColor="text2" w:themeTint="66"/>
          <w:sz w:val="52"/>
          <w:szCs w:val="52"/>
        </w:rPr>
        <w:t>Web Development 3</w:t>
      </w:r>
      <w:r w:rsidR="00E64FDE" w:rsidRPr="00777D6F">
        <w:rPr>
          <w:rFonts w:asciiTheme="majorHAnsi" w:hAnsiTheme="majorHAnsi" w:cstheme="majorHAnsi"/>
          <w:b/>
          <w:color w:val="B3BCCA" w:themeColor="text2" w:themeTint="66"/>
          <w:sz w:val="52"/>
          <w:szCs w:val="52"/>
        </w:rPr>
        <w:t>.</w:t>
      </w:r>
      <w:r>
        <w:rPr>
          <w:rFonts w:asciiTheme="majorHAnsi" w:hAnsiTheme="majorHAnsi" w:cstheme="majorHAnsi"/>
          <w:b/>
          <w:color w:val="B3BCCA" w:themeColor="text2" w:themeTint="66"/>
          <w:sz w:val="52"/>
          <w:szCs w:val="52"/>
        </w:rPr>
        <w:t>1</w:t>
      </w:r>
    </w:p>
    <w:p w14:paraId="617A01B1" w14:textId="59DBCB78" w:rsidR="00E64FDE" w:rsidRPr="00777D6F" w:rsidRDefault="00E64FDE" w:rsidP="00E64FDE">
      <w:pPr>
        <w:pStyle w:val="ContactInfo"/>
        <w:spacing w:line="360" w:lineRule="auto"/>
        <w:rPr>
          <w:color w:val="B3BCCA" w:themeColor="text2" w:themeTint="66"/>
          <w:sz w:val="72"/>
          <w:szCs w:val="72"/>
        </w:rPr>
      </w:pPr>
      <w:r w:rsidRPr="00777D6F">
        <w:rPr>
          <w:color w:val="B3BCCA" w:themeColor="text2" w:themeTint="66"/>
          <w:sz w:val="72"/>
          <w:szCs w:val="72"/>
        </w:rPr>
        <w:t>Ivan Lapickij</w:t>
      </w:r>
    </w:p>
    <w:p w14:paraId="6019919F" w14:textId="6651A14E" w:rsidR="00E64FDE" w:rsidRPr="00777D6F" w:rsidRDefault="00E64FDE" w:rsidP="00E64FDE">
      <w:pPr>
        <w:pStyle w:val="ContactInfo"/>
        <w:spacing w:line="360" w:lineRule="auto"/>
        <w:rPr>
          <w:rFonts w:ascii="Calibri" w:hAnsi="Calibri" w:cs="Calibri"/>
          <w:color w:val="B3BCCA" w:themeColor="text2" w:themeTint="66"/>
          <w:sz w:val="48"/>
          <w:szCs w:val="48"/>
        </w:rPr>
      </w:pPr>
      <w:r w:rsidRPr="00777D6F">
        <w:rPr>
          <w:rFonts w:ascii="Calibri" w:hAnsi="Calibri" w:cs="Calibri"/>
          <w:color w:val="B3BCCA" w:themeColor="text2" w:themeTint="66"/>
          <w:sz w:val="72"/>
          <w:szCs w:val="72"/>
        </w:rPr>
        <w:t>A00277326</w:t>
      </w:r>
    </w:p>
    <w:p w14:paraId="7484740A" w14:textId="59621D57" w:rsidR="00C6554A" w:rsidRDefault="00E64FDE" w:rsidP="00C6554A">
      <w:pPr>
        <w:pStyle w:val="ContactInfo"/>
      </w:pPr>
      <w:r w:rsidRPr="00777D6F">
        <w:rPr>
          <w:color w:val="B3BCCA" w:themeColor="text2" w:themeTint="66"/>
          <w:sz w:val="52"/>
          <w:szCs w:val="52"/>
        </w:rPr>
        <w:t>2</w:t>
      </w:r>
      <w:r w:rsidR="005F7C1F">
        <w:rPr>
          <w:color w:val="B3BCCA" w:themeColor="text2" w:themeTint="66"/>
          <w:sz w:val="52"/>
          <w:szCs w:val="52"/>
        </w:rPr>
        <w:t>7</w:t>
      </w:r>
      <w:r w:rsidRPr="00777D6F">
        <w:rPr>
          <w:color w:val="B3BCCA" w:themeColor="text2" w:themeTint="66"/>
          <w:sz w:val="52"/>
          <w:szCs w:val="52"/>
        </w:rPr>
        <w:t>/</w:t>
      </w:r>
      <w:r w:rsidR="005F7C1F">
        <w:rPr>
          <w:color w:val="B3BCCA" w:themeColor="text2" w:themeTint="66"/>
          <w:sz w:val="52"/>
          <w:szCs w:val="52"/>
        </w:rPr>
        <w:t>10</w:t>
      </w:r>
      <w:r w:rsidRPr="00777D6F">
        <w:rPr>
          <w:color w:val="B3BCCA" w:themeColor="text2" w:themeTint="66"/>
          <w:sz w:val="52"/>
          <w:szCs w:val="52"/>
        </w:rPr>
        <w:t>/2023</w:t>
      </w:r>
      <w:r w:rsidR="00C6554A">
        <w:br w:type="page"/>
      </w:r>
    </w:p>
    <w:p w14:paraId="04C62312" w14:textId="77777777" w:rsidR="005250A9" w:rsidRPr="00777D6F" w:rsidRDefault="005250A9" w:rsidP="005250A9">
      <w:pPr>
        <w:pStyle w:val="Heading1"/>
        <w:rPr>
          <w:color w:val="00ADDC" w:themeColor="accent4"/>
          <w:sz w:val="40"/>
          <w:szCs w:val="28"/>
        </w:rPr>
      </w:pPr>
      <w:r w:rsidRPr="00777D6F">
        <w:rPr>
          <w:color w:val="00ADDC" w:themeColor="accent4"/>
          <w:sz w:val="40"/>
          <w:szCs w:val="28"/>
        </w:rPr>
        <w:lastRenderedPageBreak/>
        <w:t>Introduction</w:t>
      </w:r>
    </w:p>
    <w:p w14:paraId="7D8A1EDA" w14:textId="08BE4B40" w:rsidR="00E71A61" w:rsidRDefault="00C8783D" w:rsidP="00BF5D49">
      <w:pPr>
        <w:pStyle w:val="ListBullet"/>
        <w:numPr>
          <w:ilvl w:val="0"/>
          <w:numId w:val="0"/>
        </w:numPr>
        <w:rPr>
          <w:color w:val="B3BCCA" w:themeColor="text2" w:themeTint="66"/>
          <w:sz w:val="28"/>
          <w:szCs w:val="28"/>
        </w:rPr>
      </w:pPr>
      <w:r w:rsidRPr="00C8783D">
        <w:rPr>
          <w:color w:val="B3BCCA" w:themeColor="text2" w:themeTint="66"/>
          <w:sz w:val="28"/>
          <w:szCs w:val="28"/>
        </w:rPr>
        <w:t xml:space="preserve">The focus of the 2023 Web Development 3 project was the creation of an engaging Single Web Page Application (SPA) centered on user experience. The project prioritized </w:t>
      </w:r>
      <w:r w:rsidRPr="00C8783D">
        <w:rPr>
          <w:color w:val="B3BCCA" w:themeColor="text2" w:themeTint="66"/>
          <w:sz w:val="28"/>
          <w:szCs w:val="28"/>
        </w:rPr>
        <w:t>meticulously</w:t>
      </w:r>
      <w:r w:rsidRPr="00C8783D">
        <w:rPr>
          <w:color w:val="B3BCCA" w:themeColor="text2" w:themeTint="66"/>
          <w:sz w:val="28"/>
          <w:szCs w:val="28"/>
        </w:rPr>
        <w:t xml:space="preserve"> structured architecture. It aimed to highlight the integration of RESTful web services and robust CRUD functionalities specifically tested using </w:t>
      </w:r>
      <w:r w:rsidRPr="00C8783D">
        <w:rPr>
          <w:color w:val="B3BCCA" w:themeColor="text2" w:themeTint="66"/>
          <w:sz w:val="28"/>
          <w:szCs w:val="28"/>
        </w:rPr>
        <w:t>Postman.</w:t>
      </w:r>
    </w:p>
    <w:p w14:paraId="4C841B95" w14:textId="316DF72B" w:rsidR="00BB0A71" w:rsidRDefault="00517607" w:rsidP="00BB0A71">
      <w:pPr>
        <w:pStyle w:val="Heading1"/>
        <w:rPr>
          <w:color w:val="00ADDC" w:themeColor="accent4"/>
          <w:sz w:val="40"/>
          <w:szCs w:val="28"/>
        </w:rPr>
      </w:pPr>
      <w:r>
        <w:rPr>
          <w:color w:val="00ADDC" w:themeColor="accent4"/>
          <w:sz w:val="40"/>
          <w:szCs w:val="28"/>
        </w:rPr>
        <w:t>User Stories</w:t>
      </w:r>
    </w:p>
    <w:p w14:paraId="7806F379" w14:textId="721CCA5D" w:rsidR="00C8783D" w:rsidRPr="00C8783D" w:rsidRDefault="00C8783D" w:rsidP="00C8783D">
      <w:pPr>
        <w:pStyle w:val="ListParagraph"/>
        <w:numPr>
          <w:ilvl w:val="0"/>
          <w:numId w:val="21"/>
        </w:numPr>
        <w:spacing w:before="0" w:after="0"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</w:t>
      </w:r>
      <w:r w:rsidR="004E57B7">
        <w:rPr>
          <w:color w:val="B3BCCA" w:themeColor="text2" w:themeTint="66"/>
          <w:sz w:val="24"/>
          <w:szCs w:val="24"/>
        </w:rPr>
        <w:t>admin</w:t>
      </w:r>
      <w:r w:rsidRPr="00C8783D">
        <w:rPr>
          <w:color w:val="B3BCCA" w:themeColor="text2" w:themeTint="66"/>
          <w:sz w:val="24"/>
          <w:szCs w:val="24"/>
        </w:rPr>
        <w:t xml:space="preserve"> I want to </w:t>
      </w:r>
      <w:r w:rsidRPr="00C8783D">
        <w:rPr>
          <w:color w:val="B3BCCA" w:themeColor="text2" w:themeTint="66"/>
          <w:sz w:val="24"/>
          <w:szCs w:val="24"/>
          <w:u w:val="single"/>
        </w:rPr>
        <w:t>CREATE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 chocolate 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bar </w:t>
      </w:r>
      <w:r w:rsidRPr="00C8783D">
        <w:rPr>
          <w:color w:val="B3BCCA" w:themeColor="text2" w:themeTint="66"/>
          <w:sz w:val="24"/>
          <w:szCs w:val="24"/>
        </w:rPr>
        <w:t>into</w:t>
      </w:r>
      <w:r w:rsidRPr="00C8783D">
        <w:rPr>
          <w:color w:val="B3BCCA" w:themeColor="text2" w:themeTint="66"/>
          <w:sz w:val="24"/>
          <w:szCs w:val="24"/>
        </w:rPr>
        <w:t xml:space="preserve"> database to add more to database.</w:t>
      </w:r>
    </w:p>
    <w:p w14:paraId="201CE865" w14:textId="62B83009" w:rsidR="00C8783D" w:rsidRPr="00C8783D" w:rsidRDefault="00C8783D" w:rsidP="00C8783D">
      <w:pPr>
        <w:pStyle w:val="ListParagraph"/>
        <w:numPr>
          <w:ilvl w:val="0"/>
          <w:numId w:val="21"/>
        </w:numPr>
        <w:spacing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</w:t>
      </w:r>
      <w:r w:rsidR="004E57B7">
        <w:rPr>
          <w:color w:val="B3BCCA" w:themeColor="text2" w:themeTint="66"/>
          <w:sz w:val="24"/>
          <w:szCs w:val="24"/>
        </w:rPr>
        <w:t>admin</w:t>
      </w:r>
      <w:r w:rsidRPr="00C8783D">
        <w:rPr>
          <w:color w:val="B3BCCA" w:themeColor="text2" w:themeTint="66"/>
          <w:sz w:val="24"/>
          <w:szCs w:val="24"/>
        </w:rPr>
        <w:t xml:space="preserve"> I want to </w:t>
      </w:r>
      <w:r w:rsidRPr="00C8783D">
        <w:rPr>
          <w:color w:val="B3BCCA" w:themeColor="text2" w:themeTint="66"/>
          <w:sz w:val="24"/>
          <w:szCs w:val="24"/>
          <w:u w:val="single"/>
        </w:rPr>
        <w:t>READ ALL chocolate bars</w:t>
      </w:r>
      <w:r w:rsidRPr="00C8783D">
        <w:rPr>
          <w:color w:val="B3BCCA" w:themeColor="text2" w:themeTint="66"/>
          <w:sz w:val="24"/>
          <w:szCs w:val="24"/>
        </w:rPr>
        <w:t xml:space="preserve"> from database to see how many there are.</w:t>
      </w:r>
    </w:p>
    <w:p w14:paraId="100C1C4C" w14:textId="5C1235BA" w:rsidR="00C8783D" w:rsidRPr="00C8783D" w:rsidRDefault="00C8783D" w:rsidP="00C8783D">
      <w:pPr>
        <w:pStyle w:val="ListParagraph"/>
        <w:numPr>
          <w:ilvl w:val="0"/>
          <w:numId w:val="21"/>
        </w:numPr>
        <w:spacing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admin I want to 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READ ONE </w:t>
      </w:r>
      <w:r w:rsidR="004E57B7" w:rsidRPr="00C8783D">
        <w:rPr>
          <w:color w:val="B3BCCA" w:themeColor="text2" w:themeTint="66"/>
          <w:sz w:val="24"/>
          <w:szCs w:val="24"/>
          <w:u w:val="single"/>
        </w:rPr>
        <w:t>chocolate</w:t>
      </w:r>
      <w:r w:rsidRPr="00C8783D">
        <w:rPr>
          <w:color w:val="B3BCCA" w:themeColor="text2" w:themeTint="66"/>
          <w:sz w:val="24"/>
          <w:szCs w:val="24"/>
        </w:rPr>
        <w:t xml:space="preserve"> bars table data.</w:t>
      </w:r>
    </w:p>
    <w:p w14:paraId="51906D51" w14:textId="7CFB98FD" w:rsidR="00C8783D" w:rsidRPr="00C8783D" w:rsidRDefault="00C8783D" w:rsidP="00C8783D">
      <w:pPr>
        <w:pStyle w:val="ListParagraph"/>
        <w:numPr>
          <w:ilvl w:val="0"/>
          <w:numId w:val="21"/>
        </w:numPr>
        <w:spacing w:before="0" w:after="0"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admin I want to 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UPDATE chocolate bar </w:t>
      </w:r>
      <w:r w:rsidRPr="00C8783D">
        <w:rPr>
          <w:color w:val="B3BCCA" w:themeColor="text2" w:themeTint="66"/>
          <w:sz w:val="24"/>
          <w:szCs w:val="24"/>
        </w:rPr>
        <w:t>to add more to database.</w:t>
      </w:r>
    </w:p>
    <w:p w14:paraId="4DE7A2F5" w14:textId="1C9CA57D" w:rsidR="00C8783D" w:rsidRPr="00C8783D" w:rsidRDefault="00C8783D" w:rsidP="00C8783D">
      <w:pPr>
        <w:pStyle w:val="ListParagraph"/>
        <w:numPr>
          <w:ilvl w:val="0"/>
          <w:numId w:val="21"/>
        </w:numPr>
        <w:spacing w:before="0" w:after="0"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admin I want to </w:t>
      </w:r>
      <w:r w:rsidRPr="00C8783D">
        <w:rPr>
          <w:color w:val="B3BCCA" w:themeColor="text2" w:themeTint="66"/>
          <w:sz w:val="24"/>
          <w:szCs w:val="24"/>
          <w:u w:val="single"/>
        </w:rPr>
        <w:t>DELETE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 chocolate 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bar </w:t>
      </w:r>
      <w:r w:rsidRPr="00C8783D">
        <w:rPr>
          <w:color w:val="B3BCCA" w:themeColor="text2" w:themeTint="66"/>
          <w:sz w:val="24"/>
          <w:szCs w:val="24"/>
        </w:rPr>
        <w:t>data</w:t>
      </w:r>
      <w:r w:rsidRPr="00C8783D">
        <w:rPr>
          <w:color w:val="B3BCCA" w:themeColor="text2" w:themeTint="66"/>
          <w:sz w:val="24"/>
          <w:szCs w:val="24"/>
        </w:rPr>
        <w:t xml:space="preserve"> to add more to database.</w:t>
      </w:r>
    </w:p>
    <w:p w14:paraId="10EA5B4F" w14:textId="0D34B2EC" w:rsidR="00C8783D" w:rsidRPr="00C8783D" w:rsidRDefault="00C8783D" w:rsidP="00C8783D">
      <w:pPr>
        <w:pStyle w:val="ListParagraph"/>
        <w:numPr>
          <w:ilvl w:val="0"/>
          <w:numId w:val="21"/>
        </w:numPr>
        <w:spacing w:before="0" w:after="0"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admin I want to </w:t>
      </w:r>
      <w:r w:rsidRPr="00C8783D">
        <w:rPr>
          <w:color w:val="B3BCCA" w:themeColor="text2" w:themeTint="66"/>
          <w:sz w:val="24"/>
          <w:szCs w:val="24"/>
          <w:u w:val="single"/>
        </w:rPr>
        <w:t>CREATE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 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user </w:t>
      </w:r>
      <w:r w:rsidRPr="00C8783D">
        <w:rPr>
          <w:color w:val="B3BCCA" w:themeColor="text2" w:themeTint="66"/>
          <w:sz w:val="24"/>
          <w:szCs w:val="24"/>
        </w:rPr>
        <w:t>data</w:t>
      </w:r>
      <w:r w:rsidRPr="00C8783D">
        <w:rPr>
          <w:color w:val="B3BCCA" w:themeColor="text2" w:themeTint="66"/>
          <w:sz w:val="24"/>
          <w:szCs w:val="24"/>
        </w:rPr>
        <w:t xml:space="preserve"> to add more to </w:t>
      </w:r>
      <w:r w:rsidRPr="00C8783D">
        <w:rPr>
          <w:color w:val="B3BCCA" w:themeColor="text2" w:themeTint="66"/>
          <w:sz w:val="24"/>
          <w:szCs w:val="24"/>
        </w:rPr>
        <w:t>the database</w:t>
      </w:r>
      <w:r w:rsidRPr="00C8783D">
        <w:rPr>
          <w:color w:val="B3BCCA" w:themeColor="text2" w:themeTint="66"/>
          <w:sz w:val="24"/>
          <w:szCs w:val="24"/>
        </w:rPr>
        <w:t>.</w:t>
      </w:r>
    </w:p>
    <w:p w14:paraId="6CC99082" w14:textId="0287A84A" w:rsidR="0054544E" w:rsidRPr="00C8783D" w:rsidRDefault="002C7CC6" w:rsidP="00C8783D">
      <w:pPr>
        <w:pStyle w:val="ListParagraph"/>
        <w:numPr>
          <w:ilvl w:val="0"/>
          <w:numId w:val="21"/>
        </w:numPr>
        <w:spacing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admin I want to </w:t>
      </w:r>
      <w:r w:rsidR="00C8783D" w:rsidRPr="00C8783D">
        <w:rPr>
          <w:color w:val="B3BCCA" w:themeColor="text2" w:themeTint="66"/>
          <w:sz w:val="24"/>
          <w:szCs w:val="24"/>
        </w:rPr>
        <w:t>READ</w:t>
      </w:r>
      <w:r w:rsidRPr="00C8783D">
        <w:rPr>
          <w:color w:val="B3BCCA" w:themeColor="text2" w:themeTint="66"/>
          <w:sz w:val="24"/>
          <w:szCs w:val="24"/>
        </w:rPr>
        <w:t xml:space="preserve"> </w:t>
      </w:r>
      <w:r w:rsidR="00C8783D" w:rsidRPr="00C8783D">
        <w:rPr>
          <w:color w:val="B3BCCA" w:themeColor="text2" w:themeTint="66"/>
          <w:sz w:val="24"/>
          <w:szCs w:val="24"/>
        </w:rPr>
        <w:t xml:space="preserve">ALL from </w:t>
      </w:r>
      <w:r w:rsidRPr="00C8783D">
        <w:rPr>
          <w:color w:val="B3BCCA" w:themeColor="text2" w:themeTint="66"/>
          <w:sz w:val="24"/>
          <w:szCs w:val="24"/>
        </w:rPr>
        <w:t>users table data to see how many there are</w:t>
      </w:r>
      <w:r w:rsidR="00C8783D" w:rsidRPr="00C8783D">
        <w:rPr>
          <w:color w:val="B3BCCA" w:themeColor="text2" w:themeTint="66"/>
          <w:sz w:val="24"/>
          <w:szCs w:val="24"/>
        </w:rPr>
        <w:t>.</w:t>
      </w:r>
    </w:p>
    <w:p w14:paraId="6C4D72A2" w14:textId="6F9DC83D" w:rsidR="00C57AB6" w:rsidRPr="00C8783D" w:rsidRDefault="00C57AB6" w:rsidP="00C8783D">
      <w:pPr>
        <w:pStyle w:val="ListParagraph"/>
        <w:numPr>
          <w:ilvl w:val="0"/>
          <w:numId w:val="21"/>
        </w:numPr>
        <w:spacing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admin I want to </w:t>
      </w:r>
      <w:r w:rsidR="00C8783D" w:rsidRPr="00C8783D">
        <w:rPr>
          <w:color w:val="B3BCCA" w:themeColor="text2" w:themeTint="66"/>
          <w:sz w:val="24"/>
          <w:szCs w:val="24"/>
          <w:u w:val="single"/>
        </w:rPr>
        <w:t>READ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 </w:t>
      </w:r>
      <w:r w:rsidR="00C8783D" w:rsidRPr="00C8783D">
        <w:rPr>
          <w:color w:val="B3BCCA" w:themeColor="text2" w:themeTint="66"/>
          <w:sz w:val="24"/>
          <w:szCs w:val="24"/>
          <w:u w:val="single"/>
        </w:rPr>
        <w:t xml:space="preserve">ONE </w:t>
      </w:r>
      <w:r w:rsidR="004E57B7" w:rsidRPr="00C8783D">
        <w:rPr>
          <w:color w:val="B3BCCA" w:themeColor="text2" w:themeTint="66"/>
          <w:sz w:val="24"/>
          <w:szCs w:val="24"/>
          <w:u w:val="single"/>
        </w:rPr>
        <w:t>user</w:t>
      </w:r>
      <w:r w:rsidRPr="00C8783D">
        <w:rPr>
          <w:color w:val="B3BCCA" w:themeColor="text2" w:themeTint="66"/>
          <w:sz w:val="24"/>
          <w:szCs w:val="24"/>
        </w:rPr>
        <w:t xml:space="preserve"> table data to see how many there are.</w:t>
      </w:r>
    </w:p>
    <w:p w14:paraId="29D6E2AA" w14:textId="34530189" w:rsidR="00C8783D" w:rsidRPr="00C8783D" w:rsidRDefault="00C8783D" w:rsidP="00C8783D">
      <w:pPr>
        <w:pStyle w:val="ListParagraph"/>
        <w:numPr>
          <w:ilvl w:val="0"/>
          <w:numId w:val="21"/>
        </w:numPr>
        <w:spacing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admin I want to </w:t>
      </w:r>
      <w:r w:rsidRPr="00C8783D">
        <w:rPr>
          <w:color w:val="B3BCCA" w:themeColor="text2" w:themeTint="66"/>
          <w:sz w:val="24"/>
          <w:szCs w:val="24"/>
        </w:rPr>
        <w:t xml:space="preserve">UPDATE </w:t>
      </w:r>
      <w:r w:rsidRPr="00C8783D">
        <w:rPr>
          <w:color w:val="B3BCCA" w:themeColor="text2" w:themeTint="66"/>
          <w:sz w:val="24"/>
          <w:szCs w:val="24"/>
        </w:rPr>
        <w:t xml:space="preserve">users table data from database to </w:t>
      </w:r>
      <w:r w:rsidRPr="00C8783D">
        <w:rPr>
          <w:color w:val="B3BCCA" w:themeColor="text2" w:themeTint="66"/>
          <w:sz w:val="24"/>
          <w:szCs w:val="24"/>
        </w:rPr>
        <w:t>data accurate</w:t>
      </w:r>
      <w:r w:rsidRPr="00C8783D">
        <w:rPr>
          <w:color w:val="B3BCCA" w:themeColor="text2" w:themeTint="66"/>
          <w:sz w:val="24"/>
          <w:szCs w:val="24"/>
        </w:rPr>
        <w:t>.</w:t>
      </w:r>
    </w:p>
    <w:p w14:paraId="5432D955" w14:textId="20482E60" w:rsidR="00120B49" w:rsidRDefault="00C57AB6" w:rsidP="00C8783D">
      <w:pPr>
        <w:pStyle w:val="ListParagraph"/>
        <w:numPr>
          <w:ilvl w:val="0"/>
          <w:numId w:val="21"/>
        </w:numPr>
        <w:spacing w:before="0" w:after="0" w:line="276" w:lineRule="auto"/>
        <w:ind w:left="-284" w:right="-858"/>
        <w:rPr>
          <w:color w:val="B3BCCA" w:themeColor="text2" w:themeTint="66"/>
          <w:sz w:val="24"/>
          <w:szCs w:val="24"/>
        </w:rPr>
      </w:pPr>
      <w:r w:rsidRPr="00C8783D">
        <w:rPr>
          <w:color w:val="B3BCCA" w:themeColor="text2" w:themeTint="66"/>
          <w:sz w:val="24"/>
          <w:szCs w:val="24"/>
        </w:rPr>
        <w:t xml:space="preserve">As </w:t>
      </w:r>
      <w:r w:rsidR="004E57B7" w:rsidRPr="00C8783D">
        <w:rPr>
          <w:color w:val="B3BCCA" w:themeColor="text2" w:themeTint="66"/>
          <w:sz w:val="24"/>
          <w:szCs w:val="24"/>
        </w:rPr>
        <w:t>an</w:t>
      </w:r>
      <w:r w:rsidRPr="00C8783D">
        <w:rPr>
          <w:color w:val="B3BCCA" w:themeColor="text2" w:themeTint="66"/>
          <w:sz w:val="24"/>
          <w:szCs w:val="24"/>
        </w:rPr>
        <w:t xml:space="preserve"> admin I want to </w:t>
      </w:r>
      <w:r w:rsidR="00C8783D" w:rsidRPr="00C8783D">
        <w:rPr>
          <w:color w:val="B3BCCA" w:themeColor="text2" w:themeTint="66"/>
          <w:sz w:val="24"/>
          <w:szCs w:val="24"/>
          <w:u w:val="single"/>
        </w:rPr>
        <w:t>DELETE</w:t>
      </w:r>
      <w:r w:rsidRPr="00C8783D">
        <w:rPr>
          <w:color w:val="B3BCCA" w:themeColor="text2" w:themeTint="66"/>
          <w:sz w:val="24"/>
          <w:szCs w:val="24"/>
          <w:u w:val="single"/>
        </w:rPr>
        <w:t xml:space="preserve"> user </w:t>
      </w:r>
      <w:r w:rsidR="00C8783D" w:rsidRPr="00C8783D">
        <w:rPr>
          <w:color w:val="B3BCCA" w:themeColor="text2" w:themeTint="66"/>
          <w:sz w:val="24"/>
          <w:szCs w:val="24"/>
          <w:u w:val="single"/>
        </w:rPr>
        <w:t xml:space="preserve">bar </w:t>
      </w:r>
      <w:r w:rsidR="00C8783D" w:rsidRPr="00C8783D">
        <w:rPr>
          <w:color w:val="B3BCCA" w:themeColor="text2" w:themeTint="66"/>
          <w:sz w:val="24"/>
          <w:szCs w:val="24"/>
        </w:rPr>
        <w:t>data</w:t>
      </w:r>
      <w:r w:rsidRPr="00C8783D">
        <w:rPr>
          <w:color w:val="B3BCCA" w:themeColor="text2" w:themeTint="66"/>
          <w:sz w:val="24"/>
          <w:szCs w:val="24"/>
        </w:rPr>
        <w:t xml:space="preserve"> from database to add more to database.</w:t>
      </w:r>
    </w:p>
    <w:p w14:paraId="69917897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4A2C17BD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0A18F573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0B93832B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05424ECA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237845FD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234DAE0C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7C5F4626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6DE5484D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5AD5E610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0DC5C36F" w14:textId="77777777" w:rsid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1CD6EFD9" w14:textId="77777777" w:rsidR="001937D3" w:rsidRPr="001937D3" w:rsidRDefault="001937D3" w:rsidP="001937D3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4A5473D0" w14:textId="49E64883" w:rsidR="003C61D3" w:rsidRDefault="003C61D3" w:rsidP="003C61D3">
      <w:pPr>
        <w:pStyle w:val="Heading1"/>
        <w:rPr>
          <w:color w:val="00ADDC" w:themeColor="accent4"/>
          <w:sz w:val="40"/>
          <w:szCs w:val="28"/>
        </w:rPr>
      </w:pPr>
      <w:r>
        <w:rPr>
          <w:color w:val="00ADDC" w:themeColor="accent4"/>
          <w:sz w:val="40"/>
          <w:szCs w:val="28"/>
        </w:rPr>
        <w:lastRenderedPageBreak/>
        <w:t>Testing</w:t>
      </w: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8A46E5" w:rsidRPr="00937AFC" w14:paraId="011F4893" w14:textId="77777777" w:rsidTr="00A26989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74D3587A" w14:textId="77777777" w:rsidR="008A46E5" w:rsidRPr="00937AFC" w:rsidRDefault="008A46E5" w:rsidP="00CC529E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6AF62CBD" w14:textId="63B35F0D" w:rsidR="008A46E5" w:rsidRPr="004E57B7" w:rsidRDefault="00E52F00" w:rsidP="00E52F00">
            <w:pPr>
              <w:spacing w:line="276" w:lineRule="auto"/>
              <w:ind w:left="360" w:right="-858"/>
              <w:rPr>
                <w:color w:val="B3BCCA" w:themeColor="text2" w:themeTint="66"/>
              </w:rPr>
            </w:pPr>
            <w:r w:rsidRPr="004E57B7">
              <w:rPr>
                <w:color w:val="B3BCCA" w:themeColor="text2" w:themeTint="66"/>
              </w:rPr>
              <w:t xml:space="preserve">As </w:t>
            </w:r>
            <w:r w:rsidR="001937D3" w:rsidRPr="004E57B7">
              <w:rPr>
                <w:color w:val="B3BCCA" w:themeColor="text2" w:themeTint="66"/>
              </w:rPr>
              <w:t>an</w:t>
            </w:r>
            <w:r w:rsidRPr="004E57B7">
              <w:rPr>
                <w:color w:val="B3BCCA" w:themeColor="text2" w:themeTint="66"/>
              </w:rPr>
              <w:t xml:space="preserve"> admin I want to </w:t>
            </w:r>
            <w:r w:rsidRPr="004E57B7">
              <w:rPr>
                <w:color w:val="B3BCCA" w:themeColor="text2" w:themeTint="66"/>
                <w:u w:val="single"/>
              </w:rPr>
              <w:t xml:space="preserve">CREATE chocolate bar </w:t>
            </w:r>
            <w:r w:rsidRPr="004E57B7">
              <w:rPr>
                <w:color w:val="B3BCCA" w:themeColor="text2" w:themeTint="66"/>
              </w:rPr>
              <w:t>into database to add more to database.</w:t>
            </w:r>
          </w:p>
        </w:tc>
      </w:tr>
      <w:tr w:rsidR="008A46E5" w:rsidRPr="00937AFC" w14:paraId="06C99248" w14:textId="77777777" w:rsidTr="00A26989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282FD0E6" w14:textId="77777777" w:rsidR="008A46E5" w:rsidRPr="00937AFC" w:rsidRDefault="008A46E5" w:rsidP="00CC529E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4D6DC273" w14:textId="77777777" w:rsidR="008A46E5" w:rsidRPr="00937AFC" w:rsidRDefault="008A46E5" w:rsidP="00CC529E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</w:t>
            </w:r>
          </w:p>
        </w:tc>
      </w:tr>
      <w:tr w:rsidR="008A46E5" w:rsidRPr="00937AFC" w14:paraId="23C2CDE8" w14:textId="77777777" w:rsidTr="00A26989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7DFD7D83" w14:textId="77777777" w:rsidR="008A46E5" w:rsidRPr="00937AFC" w:rsidRDefault="008A46E5" w:rsidP="00CC529E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00C514FD" w14:textId="0F55E1C1" w:rsidR="008A46E5" w:rsidRPr="00937AFC" w:rsidRDefault="00F30D44" w:rsidP="00CC529E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8A46E5" w:rsidRPr="00937AFC" w14:paraId="44DAE7C3" w14:textId="77777777" w:rsidTr="00A26989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03620644" w14:textId="77777777" w:rsidR="008A46E5" w:rsidRPr="00937AFC" w:rsidRDefault="008A46E5" w:rsidP="00CC529E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62971A88" w14:textId="77777777" w:rsidR="008A46E5" w:rsidRPr="00937AFC" w:rsidRDefault="008A46E5" w:rsidP="00CC529E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59E1C1F6" w14:textId="77777777" w:rsidR="008A46E5" w:rsidRPr="00937AFC" w:rsidRDefault="008A46E5" w:rsidP="00CC529E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8A46E5" w:rsidRPr="00937AFC" w14:paraId="294DB9BD" w14:textId="77777777" w:rsidTr="00A26989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1CFA052D" w14:textId="77777777" w:rsidR="008A46E5" w:rsidRPr="00937AFC" w:rsidRDefault="008A46E5" w:rsidP="00CC529E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44325F08" w14:textId="78D9BC47" w:rsidR="00F30D44" w:rsidRPr="00F30D44" w:rsidRDefault="00F30D44" w:rsidP="00F30D44">
            <w:pPr>
              <w:pStyle w:val="ListParagraph"/>
              <w:numPr>
                <w:ilvl w:val="0"/>
                <w:numId w:val="31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 w:rsidR="004E57B7">
              <w:rPr>
                <w:color w:val="B3BCCA" w:themeColor="text2" w:themeTint="66"/>
              </w:rPr>
              <w:t>POST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5B749870" w14:textId="629E5319" w:rsidR="00F30D44" w:rsidRPr="001937D3" w:rsidRDefault="00F30D44" w:rsidP="00F30D44">
            <w:pPr>
              <w:pStyle w:val="ListParagraph"/>
              <w:numPr>
                <w:ilvl w:val="0"/>
                <w:numId w:val="31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hyperlink r:id="rId8" w:history="1">
              <w:r w:rsidR="001937D3" w:rsidRPr="009A1B3C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212121"/>
                </w:rPr>
                <w:t>http://localhost/chocolateSprint/api/cbtable</w:t>
              </w:r>
            </w:hyperlink>
          </w:p>
          <w:p w14:paraId="70EB7D19" w14:textId="77777777" w:rsidR="001937D3" w:rsidRPr="001937D3" w:rsidRDefault="001937D3" w:rsidP="001937D3">
            <w:pPr>
              <w:shd w:val="clear" w:color="auto" w:fill="1E1E1E"/>
              <w:spacing w:before="0"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</w:pP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{</w:t>
            </w:r>
          </w:p>
          <w:p w14:paraId="152B29A3" w14:textId="77777777" w:rsidR="001937D3" w:rsidRPr="001937D3" w:rsidRDefault="001937D3" w:rsidP="001937D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</w:pP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   </w:t>
            </w:r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"name"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:</w:t>
            </w: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</w:t>
            </w:r>
            <w:r w:rsidRPr="001937D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IE" w:eastAsia="en-IE"/>
              </w:rPr>
              <w:t>"Created Raspberry Chocolate"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,</w:t>
            </w:r>
          </w:p>
          <w:p w14:paraId="33E907F1" w14:textId="77777777" w:rsidR="001937D3" w:rsidRPr="001937D3" w:rsidRDefault="001937D3" w:rsidP="001937D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</w:pP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   </w:t>
            </w:r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"price"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:</w:t>
            </w: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</w:t>
            </w:r>
            <w:r w:rsidRPr="001937D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IE" w:eastAsia="en-IE"/>
              </w:rPr>
              <w:t>1.99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,</w:t>
            </w:r>
          </w:p>
          <w:p w14:paraId="0DE26519" w14:textId="77777777" w:rsidR="001937D3" w:rsidRPr="001937D3" w:rsidRDefault="001937D3" w:rsidP="001937D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</w:pP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   </w:t>
            </w:r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"</w:t>
            </w:r>
            <w:proofErr w:type="spellStart"/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chocolate_type</w:t>
            </w:r>
            <w:proofErr w:type="spellEnd"/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"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:</w:t>
            </w: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</w:t>
            </w:r>
            <w:r w:rsidRPr="001937D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IE" w:eastAsia="en-IE"/>
              </w:rPr>
              <w:t>"Dark"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,</w:t>
            </w:r>
          </w:p>
          <w:p w14:paraId="414D1A91" w14:textId="77777777" w:rsidR="001937D3" w:rsidRPr="001937D3" w:rsidRDefault="001937D3" w:rsidP="001937D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</w:pP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   </w:t>
            </w:r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"taste"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:</w:t>
            </w: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</w:t>
            </w:r>
            <w:r w:rsidRPr="001937D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IE" w:eastAsia="en-IE"/>
              </w:rPr>
              <w:t>"Raspberry"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,</w:t>
            </w:r>
          </w:p>
          <w:p w14:paraId="46010624" w14:textId="77777777" w:rsidR="001937D3" w:rsidRPr="001937D3" w:rsidRDefault="001937D3" w:rsidP="001937D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</w:pP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   </w:t>
            </w:r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"</w:t>
            </w:r>
            <w:proofErr w:type="spellStart"/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sugar_percent</w:t>
            </w:r>
            <w:proofErr w:type="spellEnd"/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"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:</w:t>
            </w: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</w:t>
            </w:r>
            <w:r w:rsidRPr="001937D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IE" w:eastAsia="en-IE"/>
              </w:rPr>
              <w:t>5.0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,</w:t>
            </w:r>
          </w:p>
          <w:p w14:paraId="30556846" w14:textId="77777777" w:rsidR="001937D3" w:rsidRPr="001937D3" w:rsidRDefault="001937D3" w:rsidP="001937D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</w:pP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   </w:t>
            </w:r>
            <w:r w:rsidRPr="001937D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IE" w:eastAsia="en-IE"/>
              </w:rPr>
              <w:t>"description"</w:t>
            </w: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:</w:t>
            </w:r>
            <w:r w:rsidRPr="001937D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  <w:t> </w:t>
            </w:r>
            <w:r w:rsidRPr="001937D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IE" w:eastAsia="en-IE"/>
              </w:rPr>
              <w:t>"New Raspberry taste dark chocolate"</w:t>
            </w:r>
          </w:p>
          <w:p w14:paraId="578E0D0F" w14:textId="77777777" w:rsidR="001937D3" w:rsidRPr="001937D3" w:rsidRDefault="001937D3" w:rsidP="001937D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IE" w:eastAsia="en-IE"/>
              </w:rPr>
            </w:pPr>
            <w:r w:rsidRPr="001937D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IE" w:eastAsia="en-IE"/>
              </w:rPr>
              <w:t>}</w:t>
            </w:r>
          </w:p>
          <w:p w14:paraId="3C74A2ED" w14:textId="609B2EFB" w:rsidR="001937D3" w:rsidRPr="00F30D44" w:rsidRDefault="001937D3" w:rsidP="00F30D44">
            <w:pPr>
              <w:pStyle w:val="ListParagraph"/>
              <w:numPr>
                <w:ilvl w:val="0"/>
                <w:numId w:val="31"/>
              </w:numPr>
              <w:rPr>
                <w:color w:val="B3BCCA" w:themeColor="text2" w:themeTint="66"/>
              </w:rPr>
            </w:pPr>
          </w:p>
          <w:p w14:paraId="51118CA7" w14:textId="2308D50F" w:rsidR="008A46E5" w:rsidRPr="00F74A80" w:rsidRDefault="00F30D44" w:rsidP="00F30D44">
            <w:pPr>
              <w:pStyle w:val="ListParagraph"/>
              <w:numPr>
                <w:ilvl w:val="0"/>
                <w:numId w:val="31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8A46E5" w:rsidRPr="00937AFC" w14:paraId="5D15E2A3" w14:textId="77777777" w:rsidTr="00A26989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25DB3DAF" w14:textId="77777777" w:rsidR="008A46E5" w:rsidRPr="00937AFC" w:rsidRDefault="008A46E5" w:rsidP="00CC529E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66DA3AFD" w14:textId="038AEBCE" w:rsidR="008A46E5" w:rsidRPr="00937AFC" w:rsidRDefault="00A26989" w:rsidP="00CC529E">
            <w:pPr>
              <w:rPr>
                <w:color w:val="B3BCCA" w:themeColor="text2" w:themeTint="66"/>
              </w:rPr>
            </w:pPr>
            <w:r w:rsidRPr="00A26989">
              <w:rPr>
                <w:color w:val="B3BCCA" w:themeColor="text2" w:themeTint="66"/>
              </w:rPr>
              <w:t>HTTP status response</w:t>
            </w:r>
            <w:r>
              <w:rPr>
                <w:color w:val="B3BCCA" w:themeColor="text2" w:themeTint="66"/>
              </w:rPr>
              <w:t xml:space="preserve"> 200. Message ID Successfully added.</w:t>
            </w:r>
          </w:p>
        </w:tc>
      </w:tr>
      <w:tr w:rsidR="008A46E5" w:rsidRPr="00937AFC" w14:paraId="1B1E4B3B" w14:textId="77777777" w:rsidTr="00A26989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2BA4622E" w14:textId="77777777" w:rsidR="008A46E5" w:rsidRPr="00937AFC" w:rsidRDefault="008A46E5" w:rsidP="00CC529E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5C5745D1" w14:textId="77777777" w:rsidR="008A46E5" w:rsidRPr="00937AFC" w:rsidRDefault="008A46E5" w:rsidP="00CC529E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1AFEA9BB" w14:textId="77E49F32" w:rsidR="00937AFC" w:rsidRDefault="00937AFC" w:rsidP="00A26989">
      <w:pPr>
        <w:ind w:left="-1701" w:right="-1425"/>
        <w:jc w:val="center"/>
      </w:pPr>
    </w:p>
    <w:p w14:paraId="554FA444" w14:textId="42E1FEBF" w:rsidR="001937D3" w:rsidRDefault="00A26989" w:rsidP="00A26989">
      <w:pPr>
        <w:ind w:left="-1701"/>
        <w:jc w:val="center"/>
      </w:pPr>
      <w:r w:rsidRPr="00A26989">
        <w:drawing>
          <wp:inline distT="0" distB="0" distL="0" distR="0" wp14:anchorId="72F6BBB4" wp14:editId="5EED0BCB">
            <wp:extent cx="4305548" cy="3885957"/>
            <wp:effectExtent l="0" t="0" r="0" b="0"/>
            <wp:docPr id="17887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5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363" cy="394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A26989" w:rsidRPr="00937AFC" w14:paraId="61B662AE" w14:textId="77777777" w:rsidTr="005967D0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1433EF2E" w14:textId="77777777" w:rsidR="00A26989" w:rsidRPr="00937AFC" w:rsidRDefault="00A26989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lastRenderedPageBreak/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276B7D65" w14:textId="0E67B90D" w:rsidR="00A26989" w:rsidRPr="00A26989" w:rsidRDefault="00A26989" w:rsidP="00A26989">
            <w:pPr>
              <w:spacing w:line="276" w:lineRule="auto"/>
              <w:ind w:left="-40" w:right="199"/>
              <w:rPr>
                <w:color w:val="B3BCCA" w:themeColor="text2" w:themeTint="66"/>
              </w:rPr>
            </w:pPr>
            <w:r w:rsidRPr="00A26989">
              <w:rPr>
                <w:color w:val="B3BCCA" w:themeColor="text2" w:themeTint="66"/>
              </w:rPr>
              <w:t xml:space="preserve">As an admin I want to </w:t>
            </w:r>
            <w:r w:rsidRPr="00A26989">
              <w:rPr>
                <w:color w:val="B3BCCA" w:themeColor="text2" w:themeTint="66"/>
                <w:u w:val="single"/>
              </w:rPr>
              <w:t>READ ALL chocolate bars</w:t>
            </w:r>
            <w:r w:rsidRPr="00A26989">
              <w:rPr>
                <w:color w:val="B3BCCA" w:themeColor="text2" w:themeTint="66"/>
              </w:rPr>
              <w:t xml:space="preserve"> from database to see how many there are.</w:t>
            </w:r>
          </w:p>
        </w:tc>
      </w:tr>
      <w:tr w:rsidR="00A26989" w:rsidRPr="00937AFC" w14:paraId="4FD38F8D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2CF4A8FE" w14:textId="77777777" w:rsidR="00A26989" w:rsidRPr="00937AFC" w:rsidRDefault="00A26989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4103F4CF" w14:textId="084E9C7C" w:rsidR="00A26989" w:rsidRPr="00937AFC" w:rsidRDefault="006837A7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2</w:t>
            </w:r>
          </w:p>
        </w:tc>
      </w:tr>
      <w:tr w:rsidR="00A26989" w:rsidRPr="00937AFC" w14:paraId="43B4ECA9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0236F2B6" w14:textId="77777777" w:rsidR="00A26989" w:rsidRPr="00937AFC" w:rsidRDefault="00A26989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1109E578" w14:textId="77777777" w:rsidR="00A26989" w:rsidRPr="00937AFC" w:rsidRDefault="00A26989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A26989" w:rsidRPr="00937AFC" w14:paraId="3677FFB6" w14:textId="77777777" w:rsidTr="005967D0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0EE7E57E" w14:textId="77777777" w:rsidR="00A26989" w:rsidRPr="00937AFC" w:rsidRDefault="00A26989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715BBAEF" w14:textId="77777777" w:rsidR="00A26989" w:rsidRPr="00937AFC" w:rsidRDefault="00A26989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671F4A73" w14:textId="77777777" w:rsidR="00A26989" w:rsidRPr="00937AFC" w:rsidRDefault="00A26989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A26989" w:rsidRPr="00937AFC" w14:paraId="784912F6" w14:textId="77777777" w:rsidTr="005967D0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3499AC1B" w14:textId="77777777" w:rsidR="00A26989" w:rsidRPr="00937AFC" w:rsidRDefault="00A26989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066C4A20" w14:textId="1D01C404" w:rsidR="00A26989" w:rsidRPr="00F30D44" w:rsidRDefault="00A26989" w:rsidP="00A26989">
            <w:pPr>
              <w:pStyle w:val="ListParagraph"/>
              <w:numPr>
                <w:ilvl w:val="0"/>
                <w:numId w:val="42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>
              <w:rPr>
                <w:color w:val="B3BCCA" w:themeColor="text2" w:themeTint="66"/>
              </w:rPr>
              <w:t>GET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6F5CBDFE" w14:textId="6CBA5A27" w:rsidR="00A26989" w:rsidRPr="00A26989" w:rsidRDefault="00A26989" w:rsidP="00A26989">
            <w:pPr>
              <w:pStyle w:val="ListParagraph"/>
              <w:numPr>
                <w:ilvl w:val="0"/>
                <w:numId w:val="42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hyperlink r:id="rId10" w:history="1">
              <w:r w:rsidRPr="009A1B3C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212121"/>
                </w:rPr>
                <w:t>http://localhost/chocolateSprint/api/cbtable</w:t>
              </w:r>
            </w:hyperlink>
          </w:p>
          <w:p w14:paraId="53F1A4B8" w14:textId="77777777" w:rsidR="00A26989" w:rsidRPr="00F74A80" w:rsidRDefault="00A26989" w:rsidP="00A26989">
            <w:pPr>
              <w:pStyle w:val="ListParagraph"/>
              <w:numPr>
                <w:ilvl w:val="0"/>
                <w:numId w:val="42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A26989" w:rsidRPr="00937AFC" w14:paraId="2122283D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26696BB1" w14:textId="77777777" w:rsidR="00A26989" w:rsidRPr="00937AFC" w:rsidRDefault="00A26989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355536C0" w14:textId="77777777" w:rsidR="00A26989" w:rsidRPr="00937AFC" w:rsidRDefault="00A26989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All chocolate bar table data displayed</w:t>
            </w:r>
          </w:p>
        </w:tc>
      </w:tr>
      <w:tr w:rsidR="00A26989" w:rsidRPr="00937AFC" w14:paraId="67761DC2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366E6063" w14:textId="77777777" w:rsidR="00A26989" w:rsidRPr="00937AFC" w:rsidRDefault="00A26989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43748098" w14:textId="77777777" w:rsidR="00A26989" w:rsidRPr="00937AFC" w:rsidRDefault="00A26989" w:rsidP="005967D0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03F970C1" w14:textId="77777777" w:rsidR="001937D3" w:rsidRDefault="001937D3" w:rsidP="00802BA6">
      <w:pPr>
        <w:ind w:left="-1701"/>
      </w:pPr>
    </w:p>
    <w:p w14:paraId="7EA7170A" w14:textId="43288821" w:rsidR="001937D3" w:rsidRDefault="00C510FF" w:rsidP="006837A7">
      <w:pPr>
        <w:ind w:left="-851"/>
        <w:jc w:val="center"/>
      </w:pPr>
      <w:r w:rsidRPr="00C510FF">
        <w:drawing>
          <wp:inline distT="0" distB="0" distL="0" distR="0" wp14:anchorId="04FB2AFD" wp14:editId="10E05B68">
            <wp:extent cx="6852062" cy="5227870"/>
            <wp:effectExtent l="0" t="0" r="0" b="0"/>
            <wp:docPr id="1154560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604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7894" cy="52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D856" w14:textId="77777777" w:rsidR="001937D3" w:rsidRDefault="001937D3" w:rsidP="00802BA6">
      <w:pPr>
        <w:ind w:left="-1701"/>
      </w:pPr>
    </w:p>
    <w:p w14:paraId="3D1C1715" w14:textId="77777777" w:rsidR="001937D3" w:rsidRDefault="001937D3" w:rsidP="00802BA6">
      <w:pPr>
        <w:ind w:left="-1701"/>
      </w:pPr>
    </w:p>
    <w:p w14:paraId="2E421CC1" w14:textId="77777777" w:rsidR="001937D3" w:rsidRDefault="001937D3" w:rsidP="00802BA6">
      <w:pPr>
        <w:ind w:left="-1701"/>
      </w:pPr>
    </w:p>
    <w:p w14:paraId="2E391175" w14:textId="77777777" w:rsidR="001937D3" w:rsidRDefault="001937D3" w:rsidP="00802BA6">
      <w:pPr>
        <w:ind w:left="-1701"/>
      </w:pPr>
    </w:p>
    <w:p w14:paraId="0F4ADFD7" w14:textId="77777777" w:rsidR="001937D3" w:rsidRDefault="001937D3" w:rsidP="00802BA6">
      <w:pPr>
        <w:ind w:left="-1701"/>
      </w:pP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C510FF" w:rsidRPr="00937AFC" w14:paraId="7D4C57E0" w14:textId="77777777" w:rsidTr="005967D0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146C07A3" w14:textId="77777777" w:rsidR="00C510FF" w:rsidRPr="00937AFC" w:rsidRDefault="00C510FF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0F6DAB2B" w14:textId="620E661D" w:rsidR="00C510FF" w:rsidRPr="00A26989" w:rsidRDefault="00C510FF" w:rsidP="005967D0">
            <w:pPr>
              <w:spacing w:line="276" w:lineRule="auto"/>
              <w:ind w:left="-40" w:right="199"/>
              <w:rPr>
                <w:color w:val="B3BCCA" w:themeColor="text2" w:themeTint="66"/>
              </w:rPr>
            </w:pPr>
            <w:r w:rsidRPr="00A26989">
              <w:rPr>
                <w:color w:val="B3BCCA" w:themeColor="text2" w:themeTint="66"/>
              </w:rPr>
              <w:t xml:space="preserve">As an admin I want to </w:t>
            </w:r>
            <w:r w:rsidRPr="00A26989">
              <w:rPr>
                <w:color w:val="B3BCCA" w:themeColor="text2" w:themeTint="66"/>
                <w:u w:val="single"/>
              </w:rPr>
              <w:t xml:space="preserve">READ </w:t>
            </w:r>
            <w:r>
              <w:rPr>
                <w:color w:val="B3BCCA" w:themeColor="text2" w:themeTint="66"/>
                <w:u w:val="single"/>
              </w:rPr>
              <w:t>ONE</w:t>
            </w:r>
            <w:r w:rsidRPr="00A26989">
              <w:rPr>
                <w:color w:val="B3BCCA" w:themeColor="text2" w:themeTint="66"/>
                <w:u w:val="single"/>
              </w:rPr>
              <w:t xml:space="preserve"> chocolate bars</w:t>
            </w:r>
            <w:r w:rsidRPr="00A26989">
              <w:rPr>
                <w:color w:val="B3BCCA" w:themeColor="text2" w:themeTint="66"/>
              </w:rPr>
              <w:t xml:space="preserve"> from database to see how many there are.</w:t>
            </w:r>
          </w:p>
        </w:tc>
      </w:tr>
      <w:tr w:rsidR="00C510FF" w:rsidRPr="00937AFC" w14:paraId="11318D70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74D4229C" w14:textId="77777777" w:rsidR="00C510FF" w:rsidRPr="00937AFC" w:rsidRDefault="00C510FF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0940ACCB" w14:textId="136EA91E" w:rsidR="00C510FF" w:rsidRPr="00937AFC" w:rsidRDefault="006837A7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3</w:t>
            </w:r>
          </w:p>
        </w:tc>
      </w:tr>
      <w:tr w:rsidR="00C510FF" w:rsidRPr="00937AFC" w14:paraId="2A8B2668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350BC32D" w14:textId="77777777" w:rsidR="00C510FF" w:rsidRPr="00937AFC" w:rsidRDefault="00C510FF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1F4B65BF" w14:textId="77777777" w:rsidR="00C510FF" w:rsidRPr="00937AFC" w:rsidRDefault="00C510FF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C510FF" w:rsidRPr="00937AFC" w14:paraId="5C24363B" w14:textId="77777777" w:rsidTr="005967D0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374D2B57" w14:textId="77777777" w:rsidR="00C510FF" w:rsidRPr="00937AFC" w:rsidRDefault="00C510FF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26846DFE" w14:textId="77777777" w:rsidR="00C510FF" w:rsidRPr="00937AFC" w:rsidRDefault="00C510FF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417C6464" w14:textId="77777777" w:rsidR="00C510FF" w:rsidRPr="00937AFC" w:rsidRDefault="00C510FF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C510FF" w:rsidRPr="00937AFC" w14:paraId="32E57A88" w14:textId="77777777" w:rsidTr="005967D0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74415078" w14:textId="77777777" w:rsidR="00C510FF" w:rsidRPr="00937AFC" w:rsidRDefault="00C510FF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08B90009" w14:textId="77777777" w:rsidR="00C510FF" w:rsidRPr="00F30D44" w:rsidRDefault="00C510FF" w:rsidP="00C510FF">
            <w:pPr>
              <w:pStyle w:val="ListParagraph"/>
              <w:numPr>
                <w:ilvl w:val="0"/>
                <w:numId w:val="43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>
              <w:rPr>
                <w:color w:val="B3BCCA" w:themeColor="text2" w:themeTint="66"/>
              </w:rPr>
              <w:t>GET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3C43173C" w14:textId="3AE23B9D" w:rsidR="00C510FF" w:rsidRPr="00A26989" w:rsidRDefault="00C510FF" w:rsidP="00C510FF">
            <w:pPr>
              <w:pStyle w:val="ListParagraph"/>
              <w:numPr>
                <w:ilvl w:val="0"/>
                <w:numId w:val="43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http://localhost/chocolateSprint/api/cbtable/11</w:t>
            </w:r>
          </w:p>
          <w:p w14:paraId="74DF3AF3" w14:textId="77777777" w:rsidR="00C510FF" w:rsidRPr="00F74A80" w:rsidRDefault="00C510FF" w:rsidP="00C510FF">
            <w:pPr>
              <w:pStyle w:val="ListParagraph"/>
              <w:numPr>
                <w:ilvl w:val="0"/>
                <w:numId w:val="43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C510FF" w:rsidRPr="00937AFC" w14:paraId="13D006A0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289A8FCB" w14:textId="77777777" w:rsidR="00C510FF" w:rsidRPr="00937AFC" w:rsidRDefault="00C510FF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4C8B3729" w14:textId="1B8C8F89" w:rsidR="00C510FF" w:rsidRPr="00937AFC" w:rsidRDefault="006C0D38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 xml:space="preserve">ID 11 </w:t>
            </w:r>
            <w:r w:rsidR="00C510FF">
              <w:rPr>
                <w:color w:val="B3BCCA" w:themeColor="text2" w:themeTint="66"/>
              </w:rPr>
              <w:t>chocolate bar data displayed</w:t>
            </w:r>
          </w:p>
        </w:tc>
      </w:tr>
      <w:tr w:rsidR="00C510FF" w:rsidRPr="00937AFC" w14:paraId="1191DF27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2E9ADCBA" w14:textId="77777777" w:rsidR="00C510FF" w:rsidRPr="00937AFC" w:rsidRDefault="00C510FF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061292AE" w14:textId="77777777" w:rsidR="00C510FF" w:rsidRPr="00937AFC" w:rsidRDefault="00C510FF" w:rsidP="005967D0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4DFF2498" w14:textId="53056FBF" w:rsidR="001937D3" w:rsidRDefault="00C510FF" w:rsidP="006837A7">
      <w:pPr>
        <w:ind w:left="-709"/>
        <w:jc w:val="center"/>
      </w:pPr>
      <w:r w:rsidRPr="00C510FF">
        <w:drawing>
          <wp:inline distT="0" distB="0" distL="0" distR="0" wp14:anchorId="129CD7C5" wp14:editId="2D288251">
            <wp:extent cx="6786748" cy="3607031"/>
            <wp:effectExtent l="0" t="0" r="0" b="0"/>
            <wp:docPr id="676906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063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5831" cy="36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16DE" w14:textId="77777777" w:rsidR="006837A7" w:rsidRDefault="006837A7" w:rsidP="00802BA6">
      <w:pPr>
        <w:ind w:left="-1701"/>
      </w:pPr>
    </w:p>
    <w:p w14:paraId="20D2A888" w14:textId="77777777" w:rsidR="006837A7" w:rsidRDefault="006837A7" w:rsidP="00802BA6">
      <w:pPr>
        <w:ind w:left="-1701"/>
      </w:pPr>
    </w:p>
    <w:p w14:paraId="03F78C00" w14:textId="77777777" w:rsidR="006837A7" w:rsidRDefault="006837A7" w:rsidP="00802BA6">
      <w:pPr>
        <w:ind w:left="-1701"/>
      </w:pPr>
    </w:p>
    <w:p w14:paraId="245A94C1" w14:textId="77777777" w:rsidR="006837A7" w:rsidRDefault="006837A7" w:rsidP="00802BA6">
      <w:pPr>
        <w:ind w:left="-1701"/>
      </w:pPr>
    </w:p>
    <w:p w14:paraId="7FBC8CD0" w14:textId="77777777" w:rsidR="006837A7" w:rsidRDefault="006837A7" w:rsidP="00802BA6">
      <w:pPr>
        <w:ind w:left="-1701"/>
      </w:pPr>
    </w:p>
    <w:p w14:paraId="7BCCB2A3" w14:textId="77777777" w:rsidR="006837A7" w:rsidRDefault="006837A7" w:rsidP="00802BA6">
      <w:pPr>
        <w:ind w:left="-1701"/>
      </w:pPr>
    </w:p>
    <w:p w14:paraId="23C95ADE" w14:textId="77777777" w:rsidR="006837A7" w:rsidRDefault="006837A7" w:rsidP="00802BA6">
      <w:pPr>
        <w:ind w:left="-1701"/>
      </w:pPr>
    </w:p>
    <w:p w14:paraId="34BF580E" w14:textId="77777777" w:rsidR="006837A7" w:rsidRDefault="006837A7" w:rsidP="00802BA6">
      <w:pPr>
        <w:ind w:left="-1701"/>
      </w:pPr>
    </w:p>
    <w:p w14:paraId="7D9BD951" w14:textId="77777777" w:rsidR="006837A7" w:rsidRDefault="006837A7" w:rsidP="00802BA6">
      <w:pPr>
        <w:ind w:left="-1701"/>
      </w:pPr>
    </w:p>
    <w:p w14:paraId="45A337DF" w14:textId="77777777" w:rsidR="006837A7" w:rsidRDefault="006837A7" w:rsidP="00802BA6">
      <w:pPr>
        <w:ind w:left="-1701"/>
      </w:pP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6837A7" w:rsidRPr="00937AFC" w14:paraId="04828B3D" w14:textId="77777777" w:rsidTr="005967D0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1AE6BCDD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20E8228F" w14:textId="56DBF084" w:rsidR="006837A7" w:rsidRPr="006837A7" w:rsidRDefault="006837A7" w:rsidP="006837A7">
            <w:pPr>
              <w:spacing w:line="276" w:lineRule="auto"/>
              <w:ind w:left="-644" w:right="-858"/>
              <w:jc w:val="center"/>
              <w:rPr>
                <w:color w:val="B3BCCA" w:themeColor="text2" w:themeTint="66"/>
                <w:sz w:val="24"/>
                <w:szCs w:val="24"/>
              </w:rPr>
            </w:pPr>
            <w:r w:rsidRPr="006837A7">
              <w:rPr>
                <w:color w:val="B3BCCA" w:themeColor="text2" w:themeTint="66"/>
                <w:sz w:val="24"/>
                <w:szCs w:val="24"/>
              </w:rPr>
              <w:t xml:space="preserve">As an admin I want to </w:t>
            </w:r>
            <w:r w:rsidRPr="006837A7">
              <w:rPr>
                <w:color w:val="B3BCCA" w:themeColor="text2" w:themeTint="66"/>
                <w:sz w:val="24"/>
                <w:szCs w:val="24"/>
                <w:u w:val="single"/>
              </w:rPr>
              <w:t xml:space="preserve">UPDATE chocolate bar </w:t>
            </w:r>
            <w:r w:rsidRPr="006837A7">
              <w:rPr>
                <w:color w:val="B3BCCA" w:themeColor="text2" w:themeTint="66"/>
                <w:sz w:val="24"/>
                <w:szCs w:val="24"/>
              </w:rPr>
              <w:t>to add more to database.</w:t>
            </w:r>
          </w:p>
        </w:tc>
      </w:tr>
      <w:tr w:rsidR="006837A7" w:rsidRPr="00937AFC" w14:paraId="6BE3E783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1F245AFC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50C33563" w14:textId="05ADDE50" w:rsidR="006837A7" w:rsidRPr="00937AFC" w:rsidRDefault="006837A7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4</w:t>
            </w:r>
          </w:p>
        </w:tc>
      </w:tr>
      <w:tr w:rsidR="006837A7" w:rsidRPr="00937AFC" w14:paraId="0E9AC63A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2135708C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1A2B6A54" w14:textId="77777777" w:rsidR="006837A7" w:rsidRPr="00937AFC" w:rsidRDefault="006837A7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6837A7" w:rsidRPr="00937AFC" w14:paraId="252743A8" w14:textId="77777777" w:rsidTr="005967D0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62B34AE7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134D63BA" w14:textId="77777777" w:rsidR="006837A7" w:rsidRPr="00937AFC" w:rsidRDefault="006837A7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1AF787F3" w14:textId="77777777" w:rsidR="006837A7" w:rsidRPr="00937AFC" w:rsidRDefault="006837A7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6837A7" w:rsidRPr="00937AFC" w14:paraId="40203F3E" w14:textId="77777777" w:rsidTr="005967D0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6E5B375B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3C678828" w14:textId="77777777" w:rsidR="006837A7" w:rsidRPr="00F30D44" w:rsidRDefault="006837A7" w:rsidP="006837A7">
            <w:pPr>
              <w:pStyle w:val="ListParagraph"/>
              <w:numPr>
                <w:ilvl w:val="0"/>
                <w:numId w:val="44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>
              <w:rPr>
                <w:color w:val="B3BCCA" w:themeColor="text2" w:themeTint="66"/>
              </w:rPr>
              <w:t>GET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6ADF4829" w14:textId="77777777" w:rsidR="006837A7" w:rsidRPr="00A26989" w:rsidRDefault="006837A7" w:rsidP="006837A7">
            <w:pPr>
              <w:pStyle w:val="ListParagraph"/>
              <w:numPr>
                <w:ilvl w:val="0"/>
                <w:numId w:val="44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http://localhost/chocolateSprint/api/cbtable/11</w:t>
            </w:r>
          </w:p>
          <w:p w14:paraId="12E040BD" w14:textId="77777777" w:rsidR="006837A7" w:rsidRPr="00F74A80" w:rsidRDefault="006837A7" w:rsidP="006837A7">
            <w:pPr>
              <w:pStyle w:val="ListParagraph"/>
              <w:numPr>
                <w:ilvl w:val="0"/>
                <w:numId w:val="44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6837A7" w:rsidRPr="00937AFC" w14:paraId="11061FA2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30270A49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64C26769" w14:textId="77777777" w:rsidR="006837A7" w:rsidRPr="00937AFC" w:rsidRDefault="006837A7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ID 11 chocolate bar data displayed</w:t>
            </w:r>
          </w:p>
        </w:tc>
      </w:tr>
      <w:tr w:rsidR="006837A7" w:rsidRPr="00937AFC" w14:paraId="40B04374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32F84053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78C88C03" w14:textId="77777777" w:rsidR="006837A7" w:rsidRPr="00937AFC" w:rsidRDefault="006837A7" w:rsidP="005967D0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397CFEB9" w14:textId="77777777" w:rsidR="001937D3" w:rsidRDefault="001937D3" w:rsidP="00802BA6">
      <w:pPr>
        <w:ind w:left="-1701"/>
      </w:pPr>
    </w:p>
    <w:p w14:paraId="6A8F7B4E" w14:textId="77777777" w:rsidR="001937D3" w:rsidRDefault="001937D3" w:rsidP="00802BA6">
      <w:pPr>
        <w:ind w:left="-1701"/>
      </w:pPr>
    </w:p>
    <w:p w14:paraId="79E6CBDB" w14:textId="34C5C8E7" w:rsidR="001937D3" w:rsidRDefault="006837A7" w:rsidP="006837A7">
      <w:pPr>
        <w:ind w:left="-709"/>
        <w:jc w:val="center"/>
      </w:pPr>
      <w:r w:rsidRPr="006837A7">
        <w:drawing>
          <wp:inline distT="0" distB="0" distL="0" distR="0" wp14:anchorId="22B90CCD" wp14:editId="1232C2C3">
            <wp:extent cx="6792686" cy="3480465"/>
            <wp:effectExtent l="0" t="0" r="0" b="0"/>
            <wp:docPr id="59823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303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2035" cy="3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C56E" w14:textId="77777777" w:rsidR="006837A7" w:rsidRDefault="006837A7" w:rsidP="00802BA6">
      <w:pPr>
        <w:ind w:left="-1701"/>
      </w:pPr>
    </w:p>
    <w:p w14:paraId="531C5223" w14:textId="77777777" w:rsidR="006837A7" w:rsidRDefault="006837A7" w:rsidP="00802BA6">
      <w:pPr>
        <w:ind w:left="-1701"/>
      </w:pPr>
    </w:p>
    <w:p w14:paraId="7B60ECD8" w14:textId="77777777" w:rsidR="006837A7" w:rsidRDefault="006837A7" w:rsidP="00802BA6">
      <w:pPr>
        <w:ind w:left="-1701"/>
      </w:pPr>
    </w:p>
    <w:p w14:paraId="3866B023" w14:textId="77777777" w:rsidR="006837A7" w:rsidRDefault="006837A7" w:rsidP="00802BA6">
      <w:pPr>
        <w:ind w:left="-1701"/>
      </w:pPr>
    </w:p>
    <w:p w14:paraId="050C4CD8" w14:textId="77777777" w:rsidR="006837A7" w:rsidRDefault="006837A7" w:rsidP="00802BA6">
      <w:pPr>
        <w:ind w:left="-1701"/>
      </w:pPr>
    </w:p>
    <w:p w14:paraId="6AF0C20A" w14:textId="77777777" w:rsidR="006837A7" w:rsidRDefault="006837A7" w:rsidP="00802BA6">
      <w:pPr>
        <w:ind w:left="-1701"/>
      </w:pP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6837A7" w:rsidRPr="00937AFC" w14:paraId="024DCE0A" w14:textId="77777777" w:rsidTr="005967D0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6B7DB355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5055B000" w14:textId="5478D031" w:rsidR="006837A7" w:rsidRPr="006837A7" w:rsidRDefault="006837A7" w:rsidP="006837A7">
            <w:pPr>
              <w:spacing w:line="276" w:lineRule="auto"/>
              <w:ind w:left="-644" w:right="-858"/>
              <w:jc w:val="center"/>
              <w:rPr>
                <w:color w:val="B3BCCA" w:themeColor="text2" w:themeTint="66"/>
                <w:sz w:val="24"/>
                <w:szCs w:val="24"/>
              </w:rPr>
            </w:pPr>
            <w:r w:rsidRPr="006837A7">
              <w:rPr>
                <w:color w:val="B3BCCA" w:themeColor="text2" w:themeTint="66"/>
                <w:sz w:val="24"/>
                <w:szCs w:val="24"/>
              </w:rPr>
              <w:t xml:space="preserve">As an admin I want to </w:t>
            </w:r>
            <w:r w:rsidRPr="006837A7">
              <w:rPr>
                <w:color w:val="B3BCCA" w:themeColor="text2" w:themeTint="66"/>
                <w:sz w:val="24"/>
                <w:szCs w:val="24"/>
                <w:u w:val="single"/>
              </w:rPr>
              <w:t xml:space="preserve">DELETE chocolate bar </w:t>
            </w:r>
            <w:r w:rsidRPr="006837A7">
              <w:rPr>
                <w:color w:val="B3BCCA" w:themeColor="text2" w:themeTint="66"/>
                <w:sz w:val="24"/>
                <w:szCs w:val="24"/>
              </w:rPr>
              <w:t>data to add more to database.</w:t>
            </w:r>
          </w:p>
        </w:tc>
      </w:tr>
      <w:tr w:rsidR="006837A7" w:rsidRPr="00937AFC" w14:paraId="5048C728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7DE60788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7CBBEB8F" w14:textId="426C7072" w:rsidR="006837A7" w:rsidRPr="00937AFC" w:rsidRDefault="006837A7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5</w:t>
            </w:r>
          </w:p>
        </w:tc>
      </w:tr>
      <w:tr w:rsidR="006837A7" w:rsidRPr="00937AFC" w14:paraId="19720F09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130D2D44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7B8E341C" w14:textId="77777777" w:rsidR="006837A7" w:rsidRPr="00937AFC" w:rsidRDefault="006837A7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6837A7" w:rsidRPr="00937AFC" w14:paraId="4333111D" w14:textId="77777777" w:rsidTr="005967D0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47B77F4C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659B54D5" w14:textId="77777777" w:rsidR="006837A7" w:rsidRPr="00937AFC" w:rsidRDefault="006837A7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1312617F" w14:textId="77777777" w:rsidR="006837A7" w:rsidRPr="00937AFC" w:rsidRDefault="006837A7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6837A7" w:rsidRPr="00937AFC" w14:paraId="5474E0E8" w14:textId="77777777" w:rsidTr="005967D0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1924666C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2479EB64" w14:textId="77777777" w:rsidR="006837A7" w:rsidRPr="00F30D44" w:rsidRDefault="006837A7" w:rsidP="006837A7">
            <w:pPr>
              <w:pStyle w:val="ListParagraph"/>
              <w:numPr>
                <w:ilvl w:val="0"/>
                <w:numId w:val="45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>
              <w:rPr>
                <w:color w:val="B3BCCA" w:themeColor="text2" w:themeTint="66"/>
              </w:rPr>
              <w:t>GET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744830F8" w14:textId="77777777" w:rsidR="006837A7" w:rsidRPr="00A26989" w:rsidRDefault="006837A7" w:rsidP="006837A7">
            <w:pPr>
              <w:pStyle w:val="ListParagraph"/>
              <w:numPr>
                <w:ilvl w:val="0"/>
                <w:numId w:val="45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http://localhost/chocolateSprint/api/cbtable/11</w:t>
            </w:r>
          </w:p>
          <w:p w14:paraId="108B8B8A" w14:textId="77777777" w:rsidR="006837A7" w:rsidRPr="00F74A80" w:rsidRDefault="006837A7" w:rsidP="006837A7">
            <w:pPr>
              <w:pStyle w:val="ListParagraph"/>
              <w:numPr>
                <w:ilvl w:val="0"/>
                <w:numId w:val="45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6837A7" w:rsidRPr="00937AFC" w14:paraId="49B4BF75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22E511D4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48E9BAEC" w14:textId="77777777" w:rsidR="006837A7" w:rsidRPr="00937AFC" w:rsidRDefault="006837A7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ID 11 chocolate bar data displayed</w:t>
            </w:r>
          </w:p>
        </w:tc>
      </w:tr>
      <w:tr w:rsidR="006837A7" w:rsidRPr="00937AFC" w14:paraId="4F1AB819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3621CF89" w14:textId="77777777" w:rsidR="006837A7" w:rsidRPr="00937AFC" w:rsidRDefault="006837A7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4A23810D" w14:textId="77777777" w:rsidR="006837A7" w:rsidRPr="00937AFC" w:rsidRDefault="006837A7" w:rsidP="005967D0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08121526" w14:textId="3C3C3F4F" w:rsidR="006837A7" w:rsidRDefault="006837A7" w:rsidP="006837A7">
      <w:pPr>
        <w:ind w:left="-709"/>
        <w:jc w:val="center"/>
      </w:pPr>
      <w:r w:rsidRPr="006837A7">
        <w:drawing>
          <wp:inline distT="0" distB="0" distL="0" distR="0" wp14:anchorId="6E5592A3" wp14:editId="7D1627DD">
            <wp:extent cx="6674949" cy="3230088"/>
            <wp:effectExtent l="0" t="0" r="0" b="0"/>
            <wp:docPr id="135633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354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05" cy="32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4E8A" w14:textId="77777777" w:rsidR="006837A7" w:rsidRDefault="006837A7" w:rsidP="00802BA6">
      <w:pPr>
        <w:ind w:left="-1701"/>
      </w:pPr>
    </w:p>
    <w:p w14:paraId="5A06C446" w14:textId="77777777" w:rsidR="006837A7" w:rsidRDefault="006837A7" w:rsidP="00802BA6">
      <w:pPr>
        <w:ind w:left="-1701"/>
      </w:pPr>
    </w:p>
    <w:p w14:paraId="5531B436" w14:textId="77777777" w:rsidR="006837A7" w:rsidRDefault="006837A7" w:rsidP="00802BA6">
      <w:pPr>
        <w:ind w:left="-1701"/>
      </w:pPr>
    </w:p>
    <w:p w14:paraId="6E142A90" w14:textId="77777777" w:rsidR="006837A7" w:rsidRDefault="006837A7" w:rsidP="00802BA6">
      <w:pPr>
        <w:ind w:left="-1701"/>
      </w:pPr>
    </w:p>
    <w:p w14:paraId="3E31E6B4" w14:textId="77777777" w:rsidR="006837A7" w:rsidRDefault="006837A7" w:rsidP="00802BA6">
      <w:pPr>
        <w:ind w:left="-1701"/>
      </w:pP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8502AB" w:rsidRPr="00937AFC" w14:paraId="07013217" w14:textId="77777777" w:rsidTr="005967D0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4F0D908D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566F4D9C" w14:textId="3DD7F318" w:rsidR="008502AB" w:rsidRPr="008502AB" w:rsidRDefault="008502AB" w:rsidP="008502AB">
            <w:pPr>
              <w:spacing w:line="276" w:lineRule="auto"/>
              <w:ind w:left="-644" w:right="-858"/>
              <w:jc w:val="center"/>
              <w:rPr>
                <w:color w:val="B3BCCA" w:themeColor="text2" w:themeTint="66"/>
                <w:sz w:val="24"/>
                <w:szCs w:val="24"/>
              </w:rPr>
            </w:pPr>
            <w:r w:rsidRPr="008502AB">
              <w:rPr>
                <w:color w:val="B3BCCA" w:themeColor="text2" w:themeTint="66"/>
                <w:sz w:val="24"/>
                <w:szCs w:val="24"/>
              </w:rPr>
              <w:t xml:space="preserve">As an admin I want to </w:t>
            </w:r>
            <w:r w:rsidRPr="008502AB">
              <w:rPr>
                <w:color w:val="B3BCCA" w:themeColor="text2" w:themeTint="66"/>
                <w:sz w:val="24"/>
                <w:szCs w:val="24"/>
                <w:u w:val="single"/>
              </w:rPr>
              <w:t xml:space="preserve">CREATE user </w:t>
            </w:r>
            <w:r w:rsidRPr="008502AB">
              <w:rPr>
                <w:color w:val="B3BCCA" w:themeColor="text2" w:themeTint="66"/>
                <w:sz w:val="24"/>
                <w:szCs w:val="24"/>
              </w:rPr>
              <w:t>data to add more to the database.</w:t>
            </w:r>
          </w:p>
        </w:tc>
      </w:tr>
      <w:tr w:rsidR="008502AB" w:rsidRPr="00937AFC" w14:paraId="43C0A14E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53EB5CB8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0750D9CF" w14:textId="0DFC3E6A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6</w:t>
            </w:r>
          </w:p>
        </w:tc>
      </w:tr>
      <w:tr w:rsidR="008502AB" w:rsidRPr="00937AFC" w14:paraId="59503D1A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4FF915A3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21BFE210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8502AB" w:rsidRPr="00937AFC" w14:paraId="31FF2974" w14:textId="77777777" w:rsidTr="005967D0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7644FE9C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4FE8A3A7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2ADB169C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8502AB" w:rsidRPr="00937AFC" w14:paraId="67E2F216" w14:textId="77777777" w:rsidTr="005967D0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24E60542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27647EB5" w14:textId="77777777" w:rsidR="008502AB" w:rsidRPr="00F30D44" w:rsidRDefault="008502AB" w:rsidP="008502AB">
            <w:pPr>
              <w:pStyle w:val="ListParagraph"/>
              <w:numPr>
                <w:ilvl w:val="0"/>
                <w:numId w:val="46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>
              <w:rPr>
                <w:color w:val="B3BCCA" w:themeColor="text2" w:themeTint="66"/>
              </w:rPr>
              <w:t>GET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555DB567" w14:textId="77777777" w:rsidR="008502AB" w:rsidRPr="00A26989" w:rsidRDefault="008502AB" w:rsidP="008502AB">
            <w:pPr>
              <w:pStyle w:val="ListParagraph"/>
              <w:numPr>
                <w:ilvl w:val="0"/>
                <w:numId w:val="46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http://localhost/chocolateSprint/api/cbtable/11</w:t>
            </w:r>
          </w:p>
          <w:p w14:paraId="07050D7C" w14:textId="77777777" w:rsidR="008502AB" w:rsidRPr="00F74A80" w:rsidRDefault="008502AB" w:rsidP="008502AB">
            <w:pPr>
              <w:pStyle w:val="ListParagraph"/>
              <w:numPr>
                <w:ilvl w:val="0"/>
                <w:numId w:val="46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8502AB" w:rsidRPr="00937AFC" w14:paraId="18D66973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086E1DFF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0381779D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ID 11 chocolate bar data displayed</w:t>
            </w:r>
          </w:p>
        </w:tc>
      </w:tr>
      <w:tr w:rsidR="008502AB" w:rsidRPr="00937AFC" w14:paraId="4A266E83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74982915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0C6CEF56" w14:textId="77777777" w:rsidR="008502AB" w:rsidRPr="00937AFC" w:rsidRDefault="008502AB" w:rsidP="005967D0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131456B5" w14:textId="77777777" w:rsidR="008502AB" w:rsidRDefault="008502AB" w:rsidP="008502AB">
      <w:pPr>
        <w:spacing w:before="0" w:after="0" w:line="276" w:lineRule="auto"/>
        <w:ind w:right="-858"/>
        <w:rPr>
          <w:color w:val="B3BCCA" w:themeColor="text2" w:themeTint="66"/>
          <w:sz w:val="24"/>
          <w:szCs w:val="24"/>
        </w:rPr>
      </w:pPr>
    </w:p>
    <w:p w14:paraId="790C5F98" w14:textId="5673E479" w:rsidR="008502AB" w:rsidRDefault="008502AB" w:rsidP="008502AB">
      <w:pPr>
        <w:ind w:left="-1134"/>
        <w:jc w:val="center"/>
      </w:pPr>
      <w:r w:rsidRPr="008502AB">
        <w:drawing>
          <wp:inline distT="0" distB="0" distL="0" distR="0" wp14:anchorId="5B7D0B66" wp14:editId="4AAFD970">
            <wp:extent cx="7113069" cy="4375690"/>
            <wp:effectExtent l="0" t="0" r="0" b="0"/>
            <wp:docPr id="198878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36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5347" cy="43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5B38" w14:textId="77777777" w:rsidR="008502AB" w:rsidRDefault="008502AB" w:rsidP="00802BA6">
      <w:pPr>
        <w:ind w:left="-1701"/>
      </w:pPr>
    </w:p>
    <w:p w14:paraId="1CC6C25A" w14:textId="77777777" w:rsidR="008502AB" w:rsidRDefault="008502AB" w:rsidP="00802BA6">
      <w:pPr>
        <w:ind w:left="-1701"/>
      </w:pPr>
    </w:p>
    <w:p w14:paraId="6A162A9F" w14:textId="77777777" w:rsidR="008502AB" w:rsidRDefault="008502AB" w:rsidP="00802BA6">
      <w:pPr>
        <w:ind w:left="-1701"/>
      </w:pPr>
    </w:p>
    <w:p w14:paraId="684B7014" w14:textId="77777777" w:rsidR="008502AB" w:rsidRDefault="008502AB" w:rsidP="00802BA6">
      <w:pPr>
        <w:ind w:left="-1701"/>
      </w:pPr>
    </w:p>
    <w:p w14:paraId="741DE6FD" w14:textId="77777777" w:rsidR="008502AB" w:rsidRDefault="008502AB" w:rsidP="00802BA6">
      <w:pPr>
        <w:ind w:left="-1701"/>
      </w:pP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8502AB" w:rsidRPr="00937AFC" w14:paraId="7CE44946" w14:textId="77777777" w:rsidTr="005967D0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2BBF9B62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70B8CED9" w14:textId="381189B1" w:rsidR="008502AB" w:rsidRPr="006837A7" w:rsidRDefault="008502AB" w:rsidP="008502AB">
            <w:pPr>
              <w:spacing w:line="276" w:lineRule="auto"/>
              <w:ind w:left="-644" w:right="-858"/>
              <w:jc w:val="center"/>
              <w:rPr>
                <w:color w:val="B3BCCA" w:themeColor="text2" w:themeTint="66"/>
                <w:sz w:val="24"/>
                <w:szCs w:val="24"/>
              </w:rPr>
            </w:pPr>
            <w:r w:rsidRPr="008502AB">
              <w:rPr>
                <w:color w:val="B3BCCA" w:themeColor="text2" w:themeTint="66"/>
                <w:sz w:val="24"/>
                <w:szCs w:val="24"/>
              </w:rPr>
              <w:t>As an admin I want to READ ALL from users table data to see how many there are.</w:t>
            </w:r>
          </w:p>
        </w:tc>
      </w:tr>
      <w:tr w:rsidR="008502AB" w:rsidRPr="00937AFC" w14:paraId="71167E5F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5CDBF8BD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7DE263AA" w14:textId="706AF42A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7</w:t>
            </w:r>
          </w:p>
        </w:tc>
      </w:tr>
      <w:tr w:rsidR="008502AB" w:rsidRPr="00937AFC" w14:paraId="618B685A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06FAE80B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62A4A644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8502AB" w:rsidRPr="00937AFC" w14:paraId="2929081D" w14:textId="77777777" w:rsidTr="005967D0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3C2F22E1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7759F7F0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5189A919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8502AB" w:rsidRPr="00937AFC" w14:paraId="0B83E3C5" w14:textId="77777777" w:rsidTr="005967D0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262906D2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0EF7684E" w14:textId="77777777" w:rsidR="008502AB" w:rsidRPr="00F30D44" w:rsidRDefault="008502AB" w:rsidP="008502AB">
            <w:pPr>
              <w:pStyle w:val="ListParagraph"/>
              <w:numPr>
                <w:ilvl w:val="0"/>
                <w:numId w:val="47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>
              <w:rPr>
                <w:color w:val="B3BCCA" w:themeColor="text2" w:themeTint="66"/>
              </w:rPr>
              <w:t>GET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44692CC9" w14:textId="77777777" w:rsidR="008502AB" w:rsidRPr="00A26989" w:rsidRDefault="008502AB" w:rsidP="008502AB">
            <w:pPr>
              <w:pStyle w:val="ListParagraph"/>
              <w:numPr>
                <w:ilvl w:val="0"/>
                <w:numId w:val="47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http://localhost/chocolateSprint/api/cbtable/11</w:t>
            </w:r>
          </w:p>
          <w:p w14:paraId="11E7FA8E" w14:textId="77777777" w:rsidR="008502AB" w:rsidRPr="00F74A80" w:rsidRDefault="008502AB" w:rsidP="008502AB">
            <w:pPr>
              <w:pStyle w:val="ListParagraph"/>
              <w:numPr>
                <w:ilvl w:val="0"/>
                <w:numId w:val="47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8502AB" w:rsidRPr="00937AFC" w14:paraId="3377AA5A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5DC5A94C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02FCB350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ID 11 chocolate bar data displayed</w:t>
            </w:r>
          </w:p>
        </w:tc>
      </w:tr>
      <w:tr w:rsidR="008502AB" w:rsidRPr="00937AFC" w14:paraId="5CA0F5E7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10CF1192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72E1D478" w14:textId="77777777" w:rsidR="008502AB" w:rsidRPr="00937AFC" w:rsidRDefault="008502AB" w:rsidP="005967D0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7454B0BE" w14:textId="77777777" w:rsidR="008502AB" w:rsidRDefault="008502AB" w:rsidP="008502AB"/>
    <w:p w14:paraId="4B1AE3F5" w14:textId="12FD94DB" w:rsidR="008502AB" w:rsidRDefault="008502AB" w:rsidP="008502AB">
      <w:pPr>
        <w:ind w:left="-1134"/>
        <w:jc w:val="center"/>
      </w:pPr>
      <w:r w:rsidRPr="008502AB">
        <w:drawing>
          <wp:inline distT="0" distB="0" distL="0" distR="0" wp14:anchorId="25444597" wp14:editId="7A31E4DD">
            <wp:extent cx="7122695" cy="4381612"/>
            <wp:effectExtent l="0" t="0" r="0" b="0"/>
            <wp:docPr id="2029224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243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5364" cy="43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163" w14:textId="77777777" w:rsidR="008502AB" w:rsidRDefault="008502AB" w:rsidP="00802BA6">
      <w:pPr>
        <w:ind w:left="-1701"/>
      </w:pPr>
    </w:p>
    <w:p w14:paraId="64583FF1" w14:textId="77777777" w:rsidR="008502AB" w:rsidRDefault="008502AB" w:rsidP="00802BA6">
      <w:pPr>
        <w:ind w:left="-1701"/>
      </w:pPr>
    </w:p>
    <w:p w14:paraId="7554E634" w14:textId="77777777" w:rsidR="008502AB" w:rsidRDefault="008502AB" w:rsidP="008502AB"/>
    <w:p w14:paraId="6DCC8FC2" w14:textId="77777777" w:rsidR="008502AB" w:rsidRDefault="008502AB" w:rsidP="00802BA6">
      <w:pPr>
        <w:ind w:left="-1701"/>
      </w:pP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8502AB" w:rsidRPr="00937AFC" w14:paraId="3996E752" w14:textId="77777777" w:rsidTr="005967D0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6951B5AA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lastRenderedPageBreak/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7EB324C7" w14:textId="553FD65F" w:rsidR="008502AB" w:rsidRPr="006837A7" w:rsidRDefault="008502AB" w:rsidP="008502AB">
            <w:pPr>
              <w:spacing w:line="276" w:lineRule="auto"/>
              <w:ind w:left="-644" w:right="-858"/>
              <w:jc w:val="center"/>
              <w:rPr>
                <w:color w:val="B3BCCA" w:themeColor="text2" w:themeTint="66"/>
                <w:sz w:val="24"/>
                <w:szCs w:val="24"/>
              </w:rPr>
            </w:pPr>
            <w:r w:rsidRPr="008502AB">
              <w:rPr>
                <w:color w:val="B3BCCA" w:themeColor="text2" w:themeTint="66"/>
                <w:sz w:val="24"/>
                <w:szCs w:val="24"/>
              </w:rPr>
              <w:t xml:space="preserve">As an admin I want to </w:t>
            </w:r>
            <w:r w:rsidRPr="008502AB">
              <w:rPr>
                <w:color w:val="B3BCCA" w:themeColor="text2" w:themeTint="66"/>
                <w:sz w:val="24"/>
                <w:szCs w:val="24"/>
                <w:u w:val="single"/>
              </w:rPr>
              <w:t>READ ONE user</w:t>
            </w:r>
            <w:r w:rsidRPr="008502AB">
              <w:rPr>
                <w:color w:val="B3BCCA" w:themeColor="text2" w:themeTint="66"/>
                <w:sz w:val="24"/>
                <w:szCs w:val="24"/>
              </w:rPr>
              <w:t xml:space="preserve"> table data to see how many there are.</w:t>
            </w:r>
          </w:p>
        </w:tc>
      </w:tr>
      <w:tr w:rsidR="008502AB" w:rsidRPr="00937AFC" w14:paraId="49B43A3E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6D350689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26489621" w14:textId="13AE1BA3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8</w:t>
            </w:r>
          </w:p>
        </w:tc>
      </w:tr>
      <w:tr w:rsidR="008502AB" w:rsidRPr="00937AFC" w14:paraId="3C1B2291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222B3697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6ED9FF11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8502AB" w:rsidRPr="00937AFC" w14:paraId="69CBE788" w14:textId="77777777" w:rsidTr="005967D0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7809E406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2E7DA1BB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24B25DF9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8502AB" w:rsidRPr="00937AFC" w14:paraId="58C8FA0D" w14:textId="77777777" w:rsidTr="005967D0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4E7E3096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5A1ABEB6" w14:textId="77777777" w:rsidR="008502AB" w:rsidRPr="00F30D44" w:rsidRDefault="008502AB" w:rsidP="008502AB">
            <w:pPr>
              <w:pStyle w:val="ListParagraph"/>
              <w:numPr>
                <w:ilvl w:val="0"/>
                <w:numId w:val="48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>
              <w:rPr>
                <w:color w:val="B3BCCA" w:themeColor="text2" w:themeTint="66"/>
              </w:rPr>
              <w:t>GET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4F132C40" w14:textId="77777777" w:rsidR="008502AB" w:rsidRPr="00A26989" w:rsidRDefault="008502AB" w:rsidP="008502AB">
            <w:pPr>
              <w:pStyle w:val="ListParagraph"/>
              <w:numPr>
                <w:ilvl w:val="0"/>
                <w:numId w:val="48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http://localhost/chocolateSprint/api/cbtable/11</w:t>
            </w:r>
          </w:p>
          <w:p w14:paraId="2D956ED0" w14:textId="77777777" w:rsidR="008502AB" w:rsidRPr="00F74A80" w:rsidRDefault="008502AB" w:rsidP="008502AB">
            <w:pPr>
              <w:pStyle w:val="ListParagraph"/>
              <w:numPr>
                <w:ilvl w:val="0"/>
                <w:numId w:val="48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8502AB" w:rsidRPr="00937AFC" w14:paraId="6509F8F6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312DB26B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412289B7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ID 11 chocolate bar data displayed</w:t>
            </w:r>
          </w:p>
        </w:tc>
      </w:tr>
      <w:tr w:rsidR="008502AB" w:rsidRPr="00937AFC" w14:paraId="2CC4C287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4AA0DA25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17DDA30C" w14:textId="77777777" w:rsidR="008502AB" w:rsidRPr="00937AFC" w:rsidRDefault="008502AB" w:rsidP="005967D0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110F8411" w14:textId="77777777" w:rsidR="008502AB" w:rsidRDefault="008502AB" w:rsidP="00400FD9"/>
    <w:p w14:paraId="08D77D67" w14:textId="77777777" w:rsidR="008502AB" w:rsidRDefault="008502AB" w:rsidP="00802BA6">
      <w:pPr>
        <w:ind w:left="-1701"/>
      </w:pPr>
    </w:p>
    <w:p w14:paraId="6F1868E7" w14:textId="48FE93CA" w:rsidR="008502AB" w:rsidRDefault="00400FD9" w:rsidP="00400FD9">
      <w:pPr>
        <w:ind w:left="-851"/>
        <w:jc w:val="center"/>
      </w:pPr>
      <w:r w:rsidRPr="00400FD9">
        <w:drawing>
          <wp:inline distT="0" distB="0" distL="0" distR="0" wp14:anchorId="69787895" wp14:editId="3B6E7F57">
            <wp:extent cx="6951465" cy="3407344"/>
            <wp:effectExtent l="0" t="0" r="0" b="0"/>
            <wp:docPr id="470303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35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0978" cy="34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65B" w14:textId="77777777" w:rsidR="008502AB" w:rsidRDefault="008502AB" w:rsidP="00802BA6">
      <w:pPr>
        <w:ind w:left="-1701"/>
      </w:pPr>
    </w:p>
    <w:p w14:paraId="51EEE8BB" w14:textId="77777777" w:rsidR="008502AB" w:rsidRDefault="008502AB" w:rsidP="00802BA6">
      <w:pPr>
        <w:ind w:left="-1701"/>
      </w:pPr>
    </w:p>
    <w:p w14:paraId="5B945F16" w14:textId="77777777" w:rsidR="008502AB" w:rsidRDefault="008502AB" w:rsidP="00802BA6">
      <w:pPr>
        <w:ind w:left="-1701"/>
      </w:pPr>
    </w:p>
    <w:p w14:paraId="2B12438F" w14:textId="77777777" w:rsidR="008502AB" w:rsidRDefault="008502AB" w:rsidP="00802BA6">
      <w:pPr>
        <w:ind w:left="-1701"/>
      </w:pPr>
    </w:p>
    <w:p w14:paraId="522B1447" w14:textId="77777777" w:rsidR="008502AB" w:rsidRDefault="008502AB" w:rsidP="00802BA6">
      <w:pPr>
        <w:ind w:left="-1701"/>
      </w:pPr>
    </w:p>
    <w:p w14:paraId="2C033ED6" w14:textId="77777777" w:rsidR="008502AB" w:rsidRDefault="008502AB" w:rsidP="00802BA6">
      <w:pPr>
        <w:ind w:left="-1701"/>
      </w:pPr>
    </w:p>
    <w:p w14:paraId="37A8F99B" w14:textId="77777777" w:rsidR="008502AB" w:rsidRDefault="008502AB" w:rsidP="00802BA6">
      <w:pPr>
        <w:ind w:left="-1701"/>
      </w:pP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8502AB" w:rsidRPr="00937AFC" w14:paraId="2527A5E8" w14:textId="77777777" w:rsidTr="005967D0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02E4923D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lastRenderedPageBreak/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15CAEE60" w14:textId="6636D966" w:rsidR="008502AB" w:rsidRPr="006837A7" w:rsidRDefault="008502AB" w:rsidP="008502AB">
            <w:pPr>
              <w:spacing w:line="276" w:lineRule="auto"/>
              <w:ind w:right="-858"/>
              <w:rPr>
                <w:color w:val="B3BCCA" w:themeColor="text2" w:themeTint="66"/>
                <w:sz w:val="24"/>
                <w:szCs w:val="24"/>
              </w:rPr>
            </w:pPr>
            <w:r w:rsidRPr="008502AB">
              <w:rPr>
                <w:color w:val="B3BCCA" w:themeColor="text2" w:themeTint="66"/>
                <w:sz w:val="24"/>
                <w:szCs w:val="24"/>
              </w:rPr>
              <w:t>As an admin I want to UPDATE users table data from database to data accurate.</w:t>
            </w:r>
          </w:p>
        </w:tc>
      </w:tr>
      <w:tr w:rsidR="008502AB" w:rsidRPr="00937AFC" w14:paraId="7EDF1B02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7D147544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14E3B68E" w14:textId="1C0C163A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9</w:t>
            </w:r>
          </w:p>
        </w:tc>
      </w:tr>
      <w:tr w:rsidR="008502AB" w:rsidRPr="00937AFC" w14:paraId="5A0D5E2F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501C091F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5E96CB98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8502AB" w:rsidRPr="00937AFC" w14:paraId="5290BBB8" w14:textId="77777777" w:rsidTr="005967D0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4DE3145B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1B90B463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1964FED4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8502AB" w:rsidRPr="00937AFC" w14:paraId="1A1D2C44" w14:textId="77777777" w:rsidTr="005967D0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157E5E3C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2BF1D5DA" w14:textId="77777777" w:rsidR="008502AB" w:rsidRPr="00F30D44" w:rsidRDefault="008502AB" w:rsidP="008502AB">
            <w:pPr>
              <w:pStyle w:val="ListParagraph"/>
              <w:numPr>
                <w:ilvl w:val="0"/>
                <w:numId w:val="49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>
              <w:rPr>
                <w:color w:val="B3BCCA" w:themeColor="text2" w:themeTint="66"/>
              </w:rPr>
              <w:t>GET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77A5CC8E" w14:textId="77777777" w:rsidR="008502AB" w:rsidRPr="00A26989" w:rsidRDefault="008502AB" w:rsidP="008502AB">
            <w:pPr>
              <w:pStyle w:val="ListParagraph"/>
              <w:numPr>
                <w:ilvl w:val="0"/>
                <w:numId w:val="49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http://localhost/chocolateSprint/api/cbtable/11</w:t>
            </w:r>
          </w:p>
          <w:p w14:paraId="2EA564EA" w14:textId="77777777" w:rsidR="008502AB" w:rsidRPr="00F74A80" w:rsidRDefault="008502AB" w:rsidP="008502AB">
            <w:pPr>
              <w:pStyle w:val="ListParagraph"/>
              <w:numPr>
                <w:ilvl w:val="0"/>
                <w:numId w:val="49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8502AB" w:rsidRPr="00937AFC" w14:paraId="78C64BA0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6C37FC93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3AE1855E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ID 11 chocolate bar data displayed</w:t>
            </w:r>
          </w:p>
        </w:tc>
      </w:tr>
      <w:tr w:rsidR="008502AB" w:rsidRPr="00937AFC" w14:paraId="55ADA555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6A502937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204A18FF" w14:textId="77777777" w:rsidR="008502AB" w:rsidRPr="00937AFC" w:rsidRDefault="008502AB" w:rsidP="005967D0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0930F050" w14:textId="77777777" w:rsidR="008502AB" w:rsidRDefault="008502AB" w:rsidP="00802BA6">
      <w:pPr>
        <w:ind w:left="-1701"/>
      </w:pPr>
    </w:p>
    <w:p w14:paraId="06431AE5" w14:textId="446CB6A2" w:rsidR="008502AB" w:rsidRDefault="00400FD9" w:rsidP="00400FD9">
      <w:pPr>
        <w:ind w:left="-1276"/>
        <w:jc w:val="center"/>
      </w:pPr>
      <w:r w:rsidRPr="00400FD9">
        <w:drawing>
          <wp:inline distT="0" distB="0" distL="0" distR="0" wp14:anchorId="19A74117" wp14:editId="63FA7ADB">
            <wp:extent cx="7261183" cy="3378467"/>
            <wp:effectExtent l="0" t="0" r="0" b="0"/>
            <wp:docPr id="2041138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389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80261" cy="338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5600" w14:textId="77777777" w:rsidR="008502AB" w:rsidRDefault="008502AB" w:rsidP="00802BA6">
      <w:pPr>
        <w:ind w:left="-1701"/>
      </w:pPr>
    </w:p>
    <w:p w14:paraId="349E1B35" w14:textId="77777777" w:rsidR="008502AB" w:rsidRDefault="008502AB" w:rsidP="00802BA6">
      <w:pPr>
        <w:ind w:left="-1701"/>
      </w:pPr>
    </w:p>
    <w:p w14:paraId="370BF0CF" w14:textId="77777777" w:rsidR="008502AB" w:rsidRDefault="008502AB" w:rsidP="00802BA6">
      <w:pPr>
        <w:ind w:left="-1701"/>
      </w:pPr>
    </w:p>
    <w:p w14:paraId="13603E90" w14:textId="77777777" w:rsidR="008502AB" w:rsidRDefault="008502AB" w:rsidP="00802BA6">
      <w:pPr>
        <w:ind w:left="-1701"/>
      </w:pPr>
    </w:p>
    <w:p w14:paraId="1251BDA3" w14:textId="77777777" w:rsidR="008502AB" w:rsidRDefault="008502AB" w:rsidP="00802BA6">
      <w:pPr>
        <w:ind w:left="-1701"/>
      </w:pPr>
    </w:p>
    <w:p w14:paraId="50BF0988" w14:textId="77777777" w:rsidR="008502AB" w:rsidRDefault="008502AB" w:rsidP="00400FD9"/>
    <w:p w14:paraId="0D84CBEE" w14:textId="77777777" w:rsidR="008502AB" w:rsidRDefault="008502AB" w:rsidP="00802BA6">
      <w:pPr>
        <w:ind w:left="-1701"/>
      </w:pPr>
    </w:p>
    <w:p w14:paraId="46C9C851" w14:textId="77777777" w:rsidR="008502AB" w:rsidRDefault="008502AB" w:rsidP="00802BA6">
      <w:pPr>
        <w:ind w:left="-1701"/>
      </w:pPr>
    </w:p>
    <w:tbl>
      <w:tblPr>
        <w:tblStyle w:val="TableGrid"/>
        <w:tblW w:w="10514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1418"/>
        <w:gridCol w:w="9096"/>
      </w:tblGrid>
      <w:tr w:rsidR="008502AB" w:rsidRPr="00937AFC" w14:paraId="6DC50419" w14:textId="77777777" w:rsidTr="005967D0">
        <w:trPr>
          <w:trHeight w:val="398"/>
        </w:trPr>
        <w:tc>
          <w:tcPr>
            <w:tcW w:w="1418" w:type="dxa"/>
            <w:shd w:val="clear" w:color="auto" w:fill="000000" w:themeFill="text1"/>
          </w:tcPr>
          <w:p w14:paraId="16BD6F5D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lastRenderedPageBreak/>
              <w:t>User Story</w:t>
            </w:r>
          </w:p>
        </w:tc>
        <w:tc>
          <w:tcPr>
            <w:tcW w:w="9096" w:type="dxa"/>
            <w:shd w:val="clear" w:color="auto" w:fill="000000" w:themeFill="text1"/>
          </w:tcPr>
          <w:p w14:paraId="7C65F06A" w14:textId="32E80CF0" w:rsidR="008502AB" w:rsidRPr="006837A7" w:rsidRDefault="008502AB" w:rsidP="008502AB">
            <w:pPr>
              <w:spacing w:line="276" w:lineRule="auto"/>
              <w:ind w:left="-644" w:right="-858"/>
              <w:jc w:val="center"/>
              <w:rPr>
                <w:color w:val="B3BCCA" w:themeColor="text2" w:themeTint="66"/>
                <w:sz w:val="24"/>
                <w:szCs w:val="24"/>
              </w:rPr>
            </w:pPr>
            <w:r w:rsidRPr="008502AB">
              <w:rPr>
                <w:color w:val="B3BCCA" w:themeColor="text2" w:themeTint="66"/>
                <w:sz w:val="24"/>
                <w:szCs w:val="24"/>
              </w:rPr>
              <w:t xml:space="preserve">As an admin I want to </w:t>
            </w:r>
            <w:r w:rsidRPr="008502AB">
              <w:rPr>
                <w:color w:val="B3BCCA" w:themeColor="text2" w:themeTint="66"/>
                <w:sz w:val="24"/>
                <w:szCs w:val="24"/>
                <w:u w:val="single"/>
              </w:rPr>
              <w:t xml:space="preserve">DELETE user bar </w:t>
            </w:r>
            <w:r w:rsidRPr="008502AB">
              <w:rPr>
                <w:color w:val="B3BCCA" w:themeColor="text2" w:themeTint="66"/>
                <w:sz w:val="24"/>
                <w:szCs w:val="24"/>
              </w:rPr>
              <w:t>data from database to add more to database.</w:t>
            </w:r>
          </w:p>
        </w:tc>
      </w:tr>
      <w:tr w:rsidR="008502AB" w:rsidRPr="00937AFC" w14:paraId="6288917C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3A3B1B02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ID</w:t>
            </w:r>
          </w:p>
        </w:tc>
        <w:tc>
          <w:tcPr>
            <w:tcW w:w="9096" w:type="dxa"/>
            <w:shd w:val="clear" w:color="auto" w:fill="000000" w:themeFill="text1"/>
          </w:tcPr>
          <w:p w14:paraId="0887F32C" w14:textId="0DD45C9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10</w:t>
            </w:r>
          </w:p>
        </w:tc>
      </w:tr>
      <w:tr w:rsidR="008502AB" w:rsidRPr="00937AFC" w14:paraId="09A63546" w14:textId="77777777" w:rsidTr="005967D0">
        <w:trPr>
          <w:trHeight w:val="146"/>
        </w:trPr>
        <w:tc>
          <w:tcPr>
            <w:tcW w:w="1418" w:type="dxa"/>
            <w:shd w:val="clear" w:color="auto" w:fill="000000" w:themeFill="text1"/>
          </w:tcPr>
          <w:p w14:paraId="2C422C39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Description</w:t>
            </w:r>
          </w:p>
        </w:tc>
        <w:tc>
          <w:tcPr>
            <w:tcW w:w="9096" w:type="dxa"/>
            <w:shd w:val="clear" w:color="auto" w:fill="000000" w:themeFill="text1"/>
          </w:tcPr>
          <w:p w14:paraId="01A748F3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Using valid URL</w:t>
            </w:r>
          </w:p>
        </w:tc>
      </w:tr>
      <w:tr w:rsidR="008502AB" w:rsidRPr="00937AFC" w14:paraId="04C4C13E" w14:textId="77777777" w:rsidTr="005967D0">
        <w:trPr>
          <w:trHeight w:val="435"/>
        </w:trPr>
        <w:tc>
          <w:tcPr>
            <w:tcW w:w="1418" w:type="dxa"/>
            <w:shd w:val="clear" w:color="auto" w:fill="000000" w:themeFill="text1"/>
          </w:tcPr>
          <w:p w14:paraId="48566B3D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Given</w:t>
            </w:r>
          </w:p>
        </w:tc>
        <w:tc>
          <w:tcPr>
            <w:tcW w:w="9096" w:type="dxa"/>
            <w:shd w:val="clear" w:color="auto" w:fill="000000" w:themeFill="text1"/>
          </w:tcPr>
          <w:p w14:paraId="365CD9F7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1. The Application</w:t>
            </w:r>
            <w:r>
              <w:rPr>
                <w:color w:val="B3BCCA" w:themeColor="text2" w:themeTint="66"/>
              </w:rPr>
              <w:t>,</w:t>
            </w:r>
            <w:r w:rsidRPr="00937AFC">
              <w:rPr>
                <w:color w:val="B3BCCA" w:themeColor="text2" w:themeTint="66"/>
              </w:rPr>
              <w:t xml:space="preserve"> Server and Database Server is running</w:t>
            </w:r>
          </w:p>
          <w:p w14:paraId="2322AFF3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2. Postman REST Client Opened</w:t>
            </w:r>
          </w:p>
        </w:tc>
      </w:tr>
      <w:tr w:rsidR="008502AB" w:rsidRPr="00937AFC" w14:paraId="1550D31A" w14:textId="77777777" w:rsidTr="005967D0">
        <w:trPr>
          <w:trHeight w:val="731"/>
        </w:trPr>
        <w:tc>
          <w:tcPr>
            <w:tcW w:w="1418" w:type="dxa"/>
            <w:shd w:val="clear" w:color="auto" w:fill="000000" w:themeFill="text1"/>
          </w:tcPr>
          <w:p w14:paraId="0B361156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When</w:t>
            </w:r>
          </w:p>
        </w:tc>
        <w:tc>
          <w:tcPr>
            <w:tcW w:w="9096" w:type="dxa"/>
            <w:shd w:val="clear" w:color="auto" w:fill="000000" w:themeFill="text1"/>
          </w:tcPr>
          <w:p w14:paraId="3443D15B" w14:textId="77777777" w:rsidR="008502AB" w:rsidRPr="00F30D44" w:rsidRDefault="008502AB" w:rsidP="008502AB">
            <w:pPr>
              <w:pStyle w:val="ListParagraph"/>
              <w:numPr>
                <w:ilvl w:val="0"/>
                <w:numId w:val="50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1. Set </w:t>
            </w:r>
            <w:r>
              <w:rPr>
                <w:color w:val="B3BCCA" w:themeColor="text2" w:themeTint="66"/>
              </w:rPr>
              <w:t>GET</w:t>
            </w:r>
            <w:r w:rsidRPr="00F30D44">
              <w:rPr>
                <w:color w:val="B3BCCA" w:themeColor="text2" w:themeTint="66"/>
              </w:rPr>
              <w:t xml:space="preserve"> request</w:t>
            </w:r>
          </w:p>
          <w:p w14:paraId="28C363FB" w14:textId="77777777" w:rsidR="008502AB" w:rsidRPr="00A26989" w:rsidRDefault="008502AB" w:rsidP="008502AB">
            <w:pPr>
              <w:pStyle w:val="ListParagraph"/>
              <w:numPr>
                <w:ilvl w:val="0"/>
                <w:numId w:val="50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 xml:space="preserve">2. Enter URL 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http://localhost/chocolateSprint/api/cbtable/11</w:t>
            </w:r>
          </w:p>
          <w:p w14:paraId="6ADF5871" w14:textId="77777777" w:rsidR="008502AB" w:rsidRPr="00F74A80" w:rsidRDefault="008502AB" w:rsidP="008502AB">
            <w:pPr>
              <w:pStyle w:val="ListParagraph"/>
              <w:numPr>
                <w:ilvl w:val="0"/>
                <w:numId w:val="50"/>
              </w:numPr>
              <w:rPr>
                <w:color w:val="B3BCCA" w:themeColor="text2" w:themeTint="66"/>
              </w:rPr>
            </w:pPr>
            <w:r w:rsidRPr="00F30D44">
              <w:rPr>
                <w:color w:val="B3BCCA" w:themeColor="text2" w:themeTint="66"/>
              </w:rPr>
              <w:t>3. Press send</w:t>
            </w:r>
          </w:p>
        </w:tc>
      </w:tr>
      <w:tr w:rsidR="008502AB" w:rsidRPr="00937AFC" w14:paraId="015C151C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58BF3D39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Then</w:t>
            </w:r>
          </w:p>
        </w:tc>
        <w:tc>
          <w:tcPr>
            <w:tcW w:w="9096" w:type="dxa"/>
            <w:shd w:val="clear" w:color="auto" w:fill="000000" w:themeFill="text1"/>
          </w:tcPr>
          <w:p w14:paraId="3B9C9710" w14:textId="77777777" w:rsidR="008502AB" w:rsidRPr="00937AFC" w:rsidRDefault="008502AB" w:rsidP="005967D0">
            <w:pPr>
              <w:rPr>
                <w:color w:val="B3BCCA" w:themeColor="text2" w:themeTint="66"/>
              </w:rPr>
            </w:pPr>
            <w:r>
              <w:rPr>
                <w:color w:val="B3BCCA" w:themeColor="text2" w:themeTint="66"/>
              </w:rPr>
              <w:t>ID 11 chocolate bar data displayed</w:t>
            </w:r>
          </w:p>
        </w:tc>
      </w:tr>
      <w:tr w:rsidR="008502AB" w:rsidRPr="00937AFC" w14:paraId="29621553" w14:textId="77777777" w:rsidTr="005967D0">
        <w:trPr>
          <w:trHeight w:val="80"/>
        </w:trPr>
        <w:tc>
          <w:tcPr>
            <w:tcW w:w="1418" w:type="dxa"/>
            <w:shd w:val="clear" w:color="auto" w:fill="000000" w:themeFill="text1"/>
          </w:tcPr>
          <w:p w14:paraId="44A293E9" w14:textId="77777777" w:rsidR="008502AB" w:rsidRPr="00937AFC" w:rsidRDefault="008502AB" w:rsidP="005967D0">
            <w:pPr>
              <w:jc w:val="both"/>
              <w:rPr>
                <w:color w:val="B3BCCA" w:themeColor="text2" w:themeTint="66"/>
              </w:rPr>
            </w:pPr>
            <w:r w:rsidRPr="00937AFC">
              <w:rPr>
                <w:color w:val="B3BCCA" w:themeColor="text2" w:themeTint="66"/>
              </w:rPr>
              <w:t>Test Status</w:t>
            </w:r>
          </w:p>
        </w:tc>
        <w:tc>
          <w:tcPr>
            <w:tcW w:w="9096" w:type="dxa"/>
            <w:shd w:val="clear" w:color="auto" w:fill="000000" w:themeFill="text1"/>
          </w:tcPr>
          <w:p w14:paraId="2C112917" w14:textId="77777777" w:rsidR="008502AB" w:rsidRPr="00937AFC" w:rsidRDefault="008502AB" w:rsidP="005967D0">
            <w:pPr>
              <w:rPr>
                <w:color w:val="00B050"/>
              </w:rPr>
            </w:pPr>
            <w:r w:rsidRPr="00937AFC">
              <w:rPr>
                <w:color w:val="00B050"/>
              </w:rPr>
              <w:t>PASSED</w:t>
            </w:r>
          </w:p>
        </w:tc>
      </w:tr>
    </w:tbl>
    <w:p w14:paraId="6B53AFF4" w14:textId="77777777" w:rsidR="008502AB" w:rsidRDefault="008502AB" w:rsidP="00802BA6">
      <w:pPr>
        <w:ind w:left="-1701"/>
      </w:pPr>
    </w:p>
    <w:p w14:paraId="79A122C8" w14:textId="77777777" w:rsidR="008502AB" w:rsidRDefault="008502AB" w:rsidP="00400FD9"/>
    <w:p w14:paraId="2CD043E9" w14:textId="58E95105" w:rsidR="008502AB" w:rsidRDefault="00400FD9" w:rsidP="00400FD9">
      <w:pPr>
        <w:ind w:left="-1134"/>
        <w:jc w:val="center"/>
      </w:pPr>
      <w:r w:rsidRPr="00400FD9">
        <w:drawing>
          <wp:inline distT="0" distB="0" distL="0" distR="0" wp14:anchorId="09D60409" wp14:editId="760A98A9">
            <wp:extent cx="7228572" cy="3180906"/>
            <wp:effectExtent l="0" t="0" r="0" b="0"/>
            <wp:docPr id="69774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59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7042" cy="31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454" w14:textId="77777777" w:rsidR="008502AB" w:rsidRDefault="008502AB" w:rsidP="00802BA6">
      <w:pPr>
        <w:ind w:left="-1701"/>
      </w:pPr>
    </w:p>
    <w:p w14:paraId="3E1D3E1C" w14:textId="77777777" w:rsidR="008502AB" w:rsidRDefault="008502AB" w:rsidP="00802BA6">
      <w:pPr>
        <w:ind w:left="-1701"/>
      </w:pPr>
    </w:p>
    <w:p w14:paraId="2987F962" w14:textId="77777777" w:rsidR="008502AB" w:rsidRDefault="008502AB" w:rsidP="00802BA6">
      <w:pPr>
        <w:ind w:left="-1701"/>
      </w:pPr>
    </w:p>
    <w:p w14:paraId="4D238838" w14:textId="77777777" w:rsidR="008502AB" w:rsidRDefault="008502AB" w:rsidP="00802BA6">
      <w:pPr>
        <w:ind w:left="-1701"/>
      </w:pPr>
    </w:p>
    <w:p w14:paraId="5C36574A" w14:textId="77777777" w:rsidR="008502AB" w:rsidRDefault="008502AB" w:rsidP="00802BA6">
      <w:pPr>
        <w:ind w:left="-1701"/>
      </w:pPr>
    </w:p>
    <w:p w14:paraId="2F3A548A" w14:textId="77777777" w:rsidR="006837A7" w:rsidRDefault="006837A7" w:rsidP="00802BA6">
      <w:pPr>
        <w:ind w:left="-1701"/>
      </w:pPr>
    </w:p>
    <w:p w14:paraId="73EF2E96" w14:textId="77777777" w:rsidR="008F7E48" w:rsidRDefault="008F7E48" w:rsidP="00E52F00">
      <w:pPr>
        <w:rPr>
          <w:color w:val="B3BCCA" w:themeColor="text2" w:themeTint="66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7"/>
        <w:gridCol w:w="2687"/>
        <w:gridCol w:w="3102"/>
      </w:tblGrid>
      <w:tr w:rsidR="00926CDF" w14:paraId="3B88307F" w14:textId="77777777" w:rsidTr="00926CDF">
        <w:tc>
          <w:tcPr>
            <w:tcW w:w="3067" w:type="dxa"/>
          </w:tcPr>
          <w:p w14:paraId="7765B621" w14:textId="1A9B5A19" w:rsidR="00926CDF" w:rsidRDefault="00926CDF" w:rsidP="00926CDF">
            <w:pPr>
              <w:rPr>
                <w:color w:val="B3BCCA" w:themeColor="text2" w:themeTint="66"/>
                <w:sz w:val="28"/>
                <w:szCs w:val="28"/>
              </w:rPr>
            </w:pPr>
            <w:r>
              <w:rPr>
                <w:color w:val="B3BCCA" w:themeColor="text2" w:themeTint="66"/>
                <w:sz w:val="28"/>
                <w:szCs w:val="28"/>
              </w:rPr>
              <w:lastRenderedPageBreak/>
              <w:t>Test Type</w:t>
            </w:r>
          </w:p>
        </w:tc>
        <w:tc>
          <w:tcPr>
            <w:tcW w:w="2687" w:type="dxa"/>
          </w:tcPr>
          <w:p w14:paraId="151F121D" w14:textId="574746D7" w:rsidR="00926CDF" w:rsidRDefault="00926CDF" w:rsidP="00926CDF">
            <w:pPr>
              <w:rPr>
                <w:color w:val="B3BCCA" w:themeColor="text2" w:themeTint="66"/>
                <w:sz w:val="28"/>
                <w:szCs w:val="28"/>
              </w:rPr>
            </w:pPr>
            <w:r>
              <w:rPr>
                <w:color w:val="B3BCCA" w:themeColor="text2" w:themeTint="66"/>
                <w:sz w:val="28"/>
                <w:szCs w:val="28"/>
              </w:rPr>
              <w:t>Number Passed</w:t>
            </w:r>
          </w:p>
        </w:tc>
        <w:tc>
          <w:tcPr>
            <w:tcW w:w="3102" w:type="dxa"/>
          </w:tcPr>
          <w:p w14:paraId="14091570" w14:textId="580BD886" w:rsidR="00926CDF" w:rsidRDefault="00926CDF" w:rsidP="00926CDF">
            <w:pPr>
              <w:rPr>
                <w:color w:val="B3BCCA" w:themeColor="text2" w:themeTint="66"/>
                <w:sz w:val="28"/>
                <w:szCs w:val="28"/>
              </w:rPr>
            </w:pPr>
            <w:r>
              <w:rPr>
                <w:color w:val="B3BCCA" w:themeColor="text2" w:themeTint="66"/>
                <w:sz w:val="28"/>
                <w:szCs w:val="28"/>
              </w:rPr>
              <w:t>Number Failed</w:t>
            </w:r>
          </w:p>
        </w:tc>
      </w:tr>
      <w:tr w:rsidR="00926CDF" w14:paraId="2B2571D0" w14:textId="77777777" w:rsidTr="00926CDF">
        <w:tc>
          <w:tcPr>
            <w:tcW w:w="3067" w:type="dxa"/>
          </w:tcPr>
          <w:p w14:paraId="72B94490" w14:textId="45A45642" w:rsidR="00926CDF" w:rsidRDefault="00926CDF" w:rsidP="00926CDF">
            <w:pPr>
              <w:rPr>
                <w:color w:val="B3BCCA" w:themeColor="text2" w:themeTint="66"/>
                <w:sz w:val="28"/>
                <w:szCs w:val="28"/>
              </w:rPr>
            </w:pPr>
            <w:r>
              <w:rPr>
                <w:color w:val="B3BCCA" w:themeColor="text2" w:themeTint="66"/>
                <w:sz w:val="28"/>
                <w:szCs w:val="28"/>
              </w:rPr>
              <w:t>Manual</w:t>
            </w:r>
          </w:p>
        </w:tc>
        <w:tc>
          <w:tcPr>
            <w:tcW w:w="2687" w:type="dxa"/>
          </w:tcPr>
          <w:p w14:paraId="6DE3780A" w14:textId="28CBA7EE" w:rsidR="00926CDF" w:rsidRDefault="00E52F00" w:rsidP="00926CDF">
            <w:pPr>
              <w:rPr>
                <w:color w:val="B3BCCA" w:themeColor="text2" w:themeTint="66"/>
                <w:sz w:val="28"/>
                <w:szCs w:val="28"/>
              </w:rPr>
            </w:pPr>
            <w:r>
              <w:rPr>
                <w:color w:val="B3BCCA" w:themeColor="text2" w:themeTint="66"/>
                <w:sz w:val="28"/>
                <w:szCs w:val="28"/>
              </w:rPr>
              <w:t>10</w:t>
            </w:r>
          </w:p>
        </w:tc>
        <w:tc>
          <w:tcPr>
            <w:tcW w:w="3102" w:type="dxa"/>
          </w:tcPr>
          <w:p w14:paraId="48882CA4" w14:textId="6493E6EE" w:rsidR="00926CDF" w:rsidRDefault="00926CDF" w:rsidP="00926CDF">
            <w:pPr>
              <w:rPr>
                <w:color w:val="B3BCCA" w:themeColor="text2" w:themeTint="66"/>
                <w:sz w:val="28"/>
                <w:szCs w:val="28"/>
              </w:rPr>
            </w:pPr>
            <w:r>
              <w:rPr>
                <w:color w:val="B3BCCA" w:themeColor="text2" w:themeTint="66"/>
                <w:sz w:val="28"/>
                <w:szCs w:val="28"/>
              </w:rPr>
              <w:t>0</w:t>
            </w:r>
          </w:p>
        </w:tc>
      </w:tr>
    </w:tbl>
    <w:p w14:paraId="0E0DA9C1" w14:textId="77777777" w:rsidR="00926CDF" w:rsidRPr="00926CDF" w:rsidRDefault="00926CDF" w:rsidP="00926CDF">
      <w:pPr>
        <w:rPr>
          <w:color w:val="B3BCCA" w:themeColor="text2" w:themeTint="66"/>
          <w:sz w:val="28"/>
          <w:szCs w:val="28"/>
        </w:rPr>
      </w:pPr>
      <w:r w:rsidRPr="00926CDF">
        <w:rPr>
          <w:color w:val="B3BCCA" w:themeColor="text2" w:themeTint="66"/>
          <w:sz w:val="28"/>
          <w:szCs w:val="28"/>
        </w:rPr>
        <w:t>Sample Bug Report</w:t>
      </w:r>
    </w:p>
    <w:p w14:paraId="6C5719BB" w14:textId="3D3609FC" w:rsidR="00EB0E1E" w:rsidRDefault="00926CDF" w:rsidP="00926CDF">
      <w:pPr>
        <w:rPr>
          <w:color w:val="B3BCCA" w:themeColor="text2" w:themeTint="66"/>
          <w:sz w:val="28"/>
          <w:szCs w:val="28"/>
        </w:rPr>
      </w:pPr>
      <w:r w:rsidRPr="00926CDF">
        <w:rPr>
          <w:color w:val="B3BCCA" w:themeColor="text2" w:themeTint="66"/>
          <w:sz w:val="28"/>
          <w:szCs w:val="28"/>
        </w:rPr>
        <w:t>There are currently no known existing bugs in this project.</w:t>
      </w:r>
    </w:p>
    <w:p w14:paraId="0F98FA3C" w14:textId="77777777" w:rsidR="00EB0E1E" w:rsidRPr="00662E6F" w:rsidRDefault="00EB0E1E" w:rsidP="00EB386D">
      <w:pPr>
        <w:rPr>
          <w:color w:val="B3BCCA" w:themeColor="text2" w:themeTint="66"/>
          <w:sz w:val="28"/>
          <w:szCs w:val="28"/>
        </w:rPr>
      </w:pPr>
    </w:p>
    <w:p w14:paraId="26D8E77C" w14:textId="5F78672B" w:rsidR="003C61D3" w:rsidRPr="00777D6F" w:rsidRDefault="00EB0E1E" w:rsidP="003C61D3">
      <w:pPr>
        <w:pStyle w:val="Heading1"/>
        <w:rPr>
          <w:color w:val="00ADDC" w:themeColor="accent4"/>
          <w:szCs w:val="28"/>
        </w:rPr>
      </w:pPr>
      <w:r>
        <w:rPr>
          <w:color w:val="00ADDC" w:themeColor="accent4"/>
          <w:sz w:val="40"/>
          <w:szCs w:val="28"/>
        </w:rPr>
        <w:t>Summary</w:t>
      </w:r>
    </w:p>
    <w:p w14:paraId="2F2B86AF" w14:textId="4E5AB69C" w:rsidR="00400FD9" w:rsidRPr="00400FD9" w:rsidRDefault="00400FD9" w:rsidP="00400FD9">
      <w:pPr>
        <w:rPr>
          <w:color w:val="B3BCCA" w:themeColor="text2" w:themeTint="66"/>
          <w:sz w:val="28"/>
          <w:szCs w:val="28"/>
        </w:rPr>
      </w:pPr>
      <w:r w:rsidRPr="00400FD9">
        <w:rPr>
          <w:color w:val="B3BCCA" w:themeColor="text2" w:themeTint="66"/>
          <w:sz w:val="28"/>
          <w:szCs w:val="28"/>
        </w:rPr>
        <w:t xml:space="preserve">The project represents a successful implementation and testing of CRUD functionalities for manipulating chocolate bar and user data within a database. </w:t>
      </w:r>
    </w:p>
    <w:p w14:paraId="6732B418" w14:textId="769BF3AC" w:rsidR="00400FD9" w:rsidRPr="00400FD9" w:rsidRDefault="00400FD9" w:rsidP="00400FD9">
      <w:pPr>
        <w:rPr>
          <w:color w:val="B3BCCA" w:themeColor="text2" w:themeTint="66"/>
          <w:sz w:val="28"/>
          <w:szCs w:val="28"/>
        </w:rPr>
      </w:pPr>
      <w:r w:rsidRPr="00400FD9">
        <w:rPr>
          <w:color w:val="B3BCCA" w:themeColor="text2" w:themeTint="66"/>
          <w:sz w:val="28"/>
          <w:szCs w:val="28"/>
        </w:rPr>
        <w:t xml:space="preserve">The comprehensive testing using Postman verified the project's efficiency in meeting the specified user stories and </w:t>
      </w:r>
      <w:r>
        <w:rPr>
          <w:color w:val="B3BCCA" w:themeColor="text2" w:themeTint="66"/>
          <w:sz w:val="28"/>
          <w:szCs w:val="28"/>
        </w:rPr>
        <w:t xml:space="preserve">contributed towards </w:t>
      </w:r>
      <w:r w:rsidRPr="00400FD9">
        <w:rPr>
          <w:color w:val="B3BCCA" w:themeColor="text2" w:themeTint="66"/>
          <w:sz w:val="28"/>
          <w:szCs w:val="28"/>
        </w:rPr>
        <w:t>delivering a dependable Single Web Page Application.</w:t>
      </w:r>
    </w:p>
    <w:p w14:paraId="3120A5C4" w14:textId="476E9BE8" w:rsidR="00BB0A71" w:rsidRPr="00662E6F" w:rsidRDefault="00400FD9" w:rsidP="00400FD9">
      <w:pPr>
        <w:rPr>
          <w:color w:val="B3BCCA" w:themeColor="text2" w:themeTint="66"/>
          <w:sz w:val="28"/>
          <w:szCs w:val="28"/>
        </w:rPr>
      </w:pPr>
      <w:r w:rsidRPr="00400FD9">
        <w:rPr>
          <w:color w:val="B3BCCA" w:themeColor="text2" w:themeTint="66"/>
          <w:sz w:val="28"/>
          <w:szCs w:val="28"/>
        </w:rPr>
        <w:t xml:space="preserve">This endeavor served as a practical learning experience, offering insights into real-world application </w:t>
      </w:r>
      <w:r w:rsidRPr="00400FD9">
        <w:rPr>
          <w:color w:val="B3BCCA" w:themeColor="text2" w:themeTint="66"/>
          <w:sz w:val="28"/>
          <w:szCs w:val="28"/>
        </w:rPr>
        <w:t>development,</w:t>
      </w:r>
      <w:r w:rsidRPr="00400FD9">
        <w:rPr>
          <w:color w:val="B3BCCA" w:themeColor="text2" w:themeTint="66"/>
          <w:sz w:val="28"/>
          <w:szCs w:val="28"/>
        </w:rPr>
        <w:t xml:space="preserve"> and emphasizing the critical role of rigorous testing in ensuring software reliability.</w:t>
      </w:r>
    </w:p>
    <w:p w14:paraId="10B80A39" w14:textId="77777777" w:rsidR="00BB0A71" w:rsidRPr="00662E6F" w:rsidRDefault="00BB0A71" w:rsidP="00662E6F">
      <w:pPr>
        <w:rPr>
          <w:color w:val="B3BCCA" w:themeColor="text2" w:themeTint="66"/>
          <w:sz w:val="28"/>
          <w:szCs w:val="28"/>
        </w:rPr>
      </w:pPr>
    </w:p>
    <w:sectPr w:rsidR="00BB0A71" w:rsidRPr="00662E6F" w:rsidSect="00937AFC">
      <w:footerReference w:type="default" r:id="rId19"/>
      <w:pgSz w:w="12240" w:h="15840"/>
      <w:pgMar w:top="156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E0C33" w14:textId="77777777" w:rsidR="00521035" w:rsidRDefault="00521035" w:rsidP="00C6554A">
      <w:pPr>
        <w:spacing w:before="0" w:after="0" w:line="240" w:lineRule="auto"/>
      </w:pPr>
      <w:r>
        <w:separator/>
      </w:r>
    </w:p>
  </w:endnote>
  <w:endnote w:type="continuationSeparator" w:id="0">
    <w:p w14:paraId="7F464371" w14:textId="77777777" w:rsidR="00521035" w:rsidRDefault="0052103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40143" w14:textId="77777777" w:rsidR="00B14241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78980" w14:textId="77777777" w:rsidR="00521035" w:rsidRDefault="00521035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102C650" w14:textId="77777777" w:rsidR="00521035" w:rsidRDefault="0052103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E5085A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092F8F"/>
    <w:multiLevelType w:val="hybridMultilevel"/>
    <w:tmpl w:val="EBB40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444DDB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D975F8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E5F0C71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E882303"/>
    <w:multiLevelType w:val="hybridMultilevel"/>
    <w:tmpl w:val="EBB40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7F37F9"/>
    <w:multiLevelType w:val="hybridMultilevel"/>
    <w:tmpl w:val="00EA7B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F22EAE"/>
    <w:multiLevelType w:val="hybridMultilevel"/>
    <w:tmpl w:val="EBB40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96551B"/>
    <w:multiLevelType w:val="hybridMultilevel"/>
    <w:tmpl w:val="EBB40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C77806"/>
    <w:multiLevelType w:val="hybridMultilevel"/>
    <w:tmpl w:val="B5809E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CF21C97"/>
    <w:multiLevelType w:val="hybridMultilevel"/>
    <w:tmpl w:val="1C9CE4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00107A5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02E3447"/>
    <w:multiLevelType w:val="hybridMultilevel"/>
    <w:tmpl w:val="A322FEE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1073A5"/>
    <w:multiLevelType w:val="hybridMultilevel"/>
    <w:tmpl w:val="32682DC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C01CE3"/>
    <w:multiLevelType w:val="hybridMultilevel"/>
    <w:tmpl w:val="EBB4083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E008F9"/>
    <w:multiLevelType w:val="hybridMultilevel"/>
    <w:tmpl w:val="FD8687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4F6836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1C72A99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831CB1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2F6E3C"/>
    <w:multiLevelType w:val="hybridMultilevel"/>
    <w:tmpl w:val="EBB40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183FF4"/>
    <w:multiLevelType w:val="hybridMultilevel"/>
    <w:tmpl w:val="EBB40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81C0DD7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10A44E1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81310AA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8D5F45"/>
    <w:multiLevelType w:val="hybridMultilevel"/>
    <w:tmpl w:val="0B6A538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6064265"/>
    <w:multiLevelType w:val="hybridMultilevel"/>
    <w:tmpl w:val="EBB40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1E46B8"/>
    <w:multiLevelType w:val="hybridMultilevel"/>
    <w:tmpl w:val="EBB40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7F5EEE"/>
    <w:multiLevelType w:val="hybridMultilevel"/>
    <w:tmpl w:val="FD86873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DD6086"/>
    <w:multiLevelType w:val="hybridMultilevel"/>
    <w:tmpl w:val="7D2224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36ACF"/>
    <w:multiLevelType w:val="hybridMultilevel"/>
    <w:tmpl w:val="EBB40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4D2A27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506DBD"/>
    <w:multiLevelType w:val="hybridMultilevel"/>
    <w:tmpl w:val="E014E9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73078E"/>
    <w:multiLevelType w:val="hybridMultilevel"/>
    <w:tmpl w:val="79401AB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9C0BFE"/>
    <w:multiLevelType w:val="hybridMultilevel"/>
    <w:tmpl w:val="FD8687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354335">
    <w:abstractNumId w:val="9"/>
  </w:num>
  <w:num w:numId="2" w16cid:durableId="1801919134">
    <w:abstractNumId w:val="8"/>
  </w:num>
  <w:num w:numId="3" w16cid:durableId="374038380">
    <w:abstractNumId w:val="8"/>
  </w:num>
  <w:num w:numId="4" w16cid:durableId="121076910">
    <w:abstractNumId w:val="9"/>
  </w:num>
  <w:num w:numId="5" w16cid:durableId="1432511457">
    <w:abstractNumId w:val="32"/>
  </w:num>
  <w:num w:numId="6" w16cid:durableId="1617829112">
    <w:abstractNumId w:val="10"/>
  </w:num>
  <w:num w:numId="7" w16cid:durableId="808204071">
    <w:abstractNumId w:val="13"/>
  </w:num>
  <w:num w:numId="8" w16cid:durableId="1898317565">
    <w:abstractNumId w:val="7"/>
  </w:num>
  <w:num w:numId="9" w16cid:durableId="1002658348">
    <w:abstractNumId w:val="6"/>
  </w:num>
  <w:num w:numId="10" w16cid:durableId="2100711516">
    <w:abstractNumId w:val="5"/>
  </w:num>
  <w:num w:numId="11" w16cid:durableId="250090844">
    <w:abstractNumId w:val="4"/>
  </w:num>
  <w:num w:numId="12" w16cid:durableId="1956405392">
    <w:abstractNumId w:val="3"/>
  </w:num>
  <w:num w:numId="13" w16cid:durableId="436174682">
    <w:abstractNumId w:val="2"/>
  </w:num>
  <w:num w:numId="14" w16cid:durableId="743649292">
    <w:abstractNumId w:val="1"/>
  </w:num>
  <w:num w:numId="15" w16cid:durableId="481432146">
    <w:abstractNumId w:val="0"/>
  </w:num>
  <w:num w:numId="16" w16cid:durableId="1828355319">
    <w:abstractNumId w:val="9"/>
  </w:num>
  <w:num w:numId="17" w16cid:durableId="482163168">
    <w:abstractNumId w:val="9"/>
  </w:num>
  <w:num w:numId="18" w16cid:durableId="783498567">
    <w:abstractNumId w:val="44"/>
  </w:num>
  <w:num w:numId="19" w16cid:durableId="1648968538">
    <w:abstractNumId w:val="20"/>
  </w:num>
  <w:num w:numId="20" w16cid:durableId="650211820">
    <w:abstractNumId w:val="24"/>
  </w:num>
  <w:num w:numId="21" w16cid:durableId="1242374095">
    <w:abstractNumId w:val="25"/>
  </w:num>
  <w:num w:numId="22" w16cid:durableId="799691952">
    <w:abstractNumId w:val="19"/>
  </w:num>
  <w:num w:numId="23" w16cid:durableId="1615286167">
    <w:abstractNumId w:val="41"/>
  </w:num>
  <w:num w:numId="24" w16cid:durableId="724455479">
    <w:abstractNumId w:val="11"/>
  </w:num>
  <w:num w:numId="25" w16cid:durableId="878592794">
    <w:abstractNumId w:val="31"/>
  </w:num>
  <w:num w:numId="26" w16cid:durableId="1534807842">
    <w:abstractNumId w:val="37"/>
  </w:num>
  <w:num w:numId="27" w16cid:durableId="773131574">
    <w:abstractNumId w:val="39"/>
  </w:num>
  <w:num w:numId="28" w16cid:durableId="1699113290">
    <w:abstractNumId w:val="26"/>
  </w:num>
  <w:num w:numId="29" w16cid:durableId="981543301">
    <w:abstractNumId w:val="17"/>
  </w:num>
  <w:num w:numId="30" w16cid:durableId="544413764">
    <w:abstractNumId w:val="21"/>
  </w:num>
  <w:num w:numId="31" w16cid:durableId="863904369">
    <w:abstractNumId w:val="14"/>
  </w:num>
  <w:num w:numId="32" w16cid:durableId="1255090044">
    <w:abstractNumId w:val="45"/>
  </w:num>
  <w:num w:numId="33" w16cid:durableId="1321277310">
    <w:abstractNumId w:val="30"/>
  </w:num>
  <w:num w:numId="34" w16cid:durableId="1337803296">
    <w:abstractNumId w:val="40"/>
  </w:num>
  <w:num w:numId="35" w16cid:durableId="801996101">
    <w:abstractNumId w:val="23"/>
  </w:num>
  <w:num w:numId="36" w16cid:durableId="1462915102">
    <w:abstractNumId w:val="36"/>
  </w:num>
  <w:num w:numId="37" w16cid:durableId="34356537">
    <w:abstractNumId w:val="12"/>
  </w:num>
  <w:num w:numId="38" w16cid:durableId="160246213">
    <w:abstractNumId w:val="35"/>
  </w:num>
  <w:num w:numId="39" w16cid:durableId="1420715978">
    <w:abstractNumId w:val="16"/>
  </w:num>
  <w:num w:numId="40" w16cid:durableId="1286543051">
    <w:abstractNumId w:val="38"/>
  </w:num>
  <w:num w:numId="41" w16cid:durableId="2004776366">
    <w:abstractNumId w:val="18"/>
  </w:num>
  <w:num w:numId="42" w16cid:durableId="1885829897">
    <w:abstractNumId w:val="22"/>
  </w:num>
  <w:num w:numId="43" w16cid:durableId="645815748">
    <w:abstractNumId w:val="34"/>
  </w:num>
  <w:num w:numId="44" w16cid:durableId="1191722921">
    <w:abstractNumId w:val="42"/>
  </w:num>
  <w:num w:numId="45" w16cid:durableId="2059743757">
    <w:abstractNumId w:val="28"/>
  </w:num>
  <w:num w:numId="46" w16cid:durableId="731779491">
    <w:abstractNumId w:val="33"/>
  </w:num>
  <w:num w:numId="47" w16cid:durableId="1888643925">
    <w:abstractNumId w:val="15"/>
  </w:num>
  <w:num w:numId="48" w16cid:durableId="1528593321">
    <w:abstractNumId w:val="29"/>
  </w:num>
  <w:num w:numId="49" w16cid:durableId="1216350289">
    <w:abstractNumId w:val="43"/>
  </w:num>
  <w:num w:numId="50" w16cid:durableId="6679446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isplayBackgroundShape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4FDE"/>
    <w:rsid w:val="00064273"/>
    <w:rsid w:val="00067CC1"/>
    <w:rsid w:val="000A04C7"/>
    <w:rsid w:val="000D1894"/>
    <w:rsid w:val="0011254A"/>
    <w:rsid w:val="00120B49"/>
    <w:rsid w:val="00132CC7"/>
    <w:rsid w:val="00133D37"/>
    <w:rsid w:val="00180308"/>
    <w:rsid w:val="001925BC"/>
    <w:rsid w:val="001937D3"/>
    <w:rsid w:val="001A5E2D"/>
    <w:rsid w:val="00223EFA"/>
    <w:rsid w:val="002554CD"/>
    <w:rsid w:val="002835A2"/>
    <w:rsid w:val="00293B83"/>
    <w:rsid w:val="002B4294"/>
    <w:rsid w:val="002C7CC6"/>
    <w:rsid w:val="00333D0D"/>
    <w:rsid w:val="003C61D3"/>
    <w:rsid w:val="00400FD9"/>
    <w:rsid w:val="0042685E"/>
    <w:rsid w:val="00461797"/>
    <w:rsid w:val="00463C2C"/>
    <w:rsid w:val="004C049F"/>
    <w:rsid w:val="004C45A1"/>
    <w:rsid w:val="004E57B7"/>
    <w:rsid w:val="005000E2"/>
    <w:rsid w:val="00517607"/>
    <w:rsid w:val="00521035"/>
    <w:rsid w:val="005250A9"/>
    <w:rsid w:val="0054544E"/>
    <w:rsid w:val="005704DB"/>
    <w:rsid w:val="005A684D"/>
    <w:rsid w:val="005B6588"/>
    <w:rsid w:val="005F7C1F"/>
    <w:rsid w:val="00620583"/>
    <w:rsid w:val="006261E1"/>
    <w:rsid w:val="006616E9"/>
    <w:rsid w:val="00662E6F"/>
    <w:rsid w:val="006837A7"/>
    <w:rsid w:val="006A3CE7"/>
    <w:rsid w:val="006C0D38"/>
    <w:rsid w:val="006D7409"/>
    <w:rsid w:val="006E2798"/>
    <w:rsid w:val="007672F8"/>
    <w:rsid w:val="00777D6F"/>
    <w:rsid w:val="00790279"/>
    <w:rsid w:val="007E30D9"/>
    <w:rsid w:val="007F42EB"/>
    <w:rsid w:val="00802BA6"/>
    <w:rsid w:val="008502AB"/>
    <w:rsid w:val="00867AC1"/>
    <w:rsid w:val="00896099"/>
    <w:rsid w:val="008A46E5"/>
    <w:rsid w:val="008B25E5"/>
    <w:rsid w:val="008B5486"/>
    <w:rsid w:val="008D6CC6"/>
    <w:rsid w:val="008F6333"/>
    <w:rsid w:val="008F7E48"/>
    <w:rsid w:val="00911C92"/>
    <w:rsid w:val="00926CDF"/>
    <w:rsid w:val="0093492D"/>
    <w:rsid w:val="00937AFC"/>
    <w:rsid w:val="009613B0"/>
    <w:rsid w:val="009918CE"/>
    <w:rsid w:val="00A16F2A"/>
    <w:rsid w:val="00A26989"/>
    <w:rsid w:val="00AA2BB8"/>
    <w:rsid w:val="00AA369A"/>
    <w:rsid w:val="00AA50FB"/>
    <w:rsid w:val="00B12948"/>
    <w:rsid w:val="00B14241"/>
    <w:rsid w:val="00B172B8"/>
    <w:rsid w:val="00B36FE8"/>
    <w:rsid w:val="00B61AFA"/>
    <w:rsid w:val="00BB0A71"/>
    <w:rsid w:val="00BD2B7D"/>
    <w:rsid w:val="00BF5D49"/>
    <w:rsid w:val="00C37B82"/>
    <w:rsid w:val="00C510FF"/>
    <w:rsid w:val="00C57AB6"/>
    <w:rsid w:val="00C6554A"/>
    <w:rsid w:val="00C8783D"/>
    <w:rsid w:val="00CC4699"/>
    <w:rsid w:val="00CC5E9E"/>
    <w:rsid w:val="00CE6B81"/>
    <w:rsid w:val="00CF5DDA"/>
    <w:rsid w:val="00D0088E"/>
    <w:rsid w:val="00D17BAE"/>
    <w:rsid w:val="00D41047"/>
    <w:rsid w:val="00D65B45"/>
    <w:rsid w:val="00DA1E43"/>
    <w:rsid w:val="00DB494F"/>
    <w:rsid w:val="00DD66E0"/>
    <w:rsid w:val="00E161BB"/>
    <w:rsid w:val="00E52F00"/>
    <w:rsid w:val="00E64FDE"/>
    <w:rsid w:val="00E71A61"/>
    <w:rsid w:val="00E83576"/>
    <w:rsid w:val="00E97634"/>
    <w:rsid w:val="00EB0E1E"/>
    <w:rsid w:val="00EB386D"/>
    <w:rsid w:val="00EB3CFC"/>
    <w:rsid w:val="00EC260C"/>
    <w:rsid w:val="00ED7C44"/>
    <w:rsid w:val="00EF35D7"/>
    <w:rsid w:val="00F009B1"/>
    <w:rsid w:val="00F30D44"/>
    <w:rsid w:val="00F37B74"/>
    <w:rsid w:val="00F74A80"/>
    <w:rsid w:val="00F94BD2"/>
    <w:rsid w:val="00FA0169"/>
    <w:rsid w:val="00FA71B4"/>
    <w:rsid w:val="00FA7E2D"/>
    <w:rsid w:val="00FB7CEC"/>
    <w:rsid w:val="00FC58B4"/>
    <w:rsid w:val="00FE1CEF"/>
    <w:rsid w:val="00FE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5016BB"/>
  <w15:docId w15:val="{7B119CC3-261F-4C4F-AACA-10EE49B9A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2AB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  <w:tabs>
        <w:tab w:val="clear" w:pos="360"/>
      </w:tabs>
      <w:ind w:left="720"/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790279"/>
    <w:pPr>
      <w:ind w:left="720"/>
      <w:contextualSpacing/>
    </w:pPr>
  </w:style>
  <w:style w:type="table" w:styleId="TableGrid">
    <w:name w:val="Table Grid"/>
    <w:basedOn w:val="TableNormal"/>
    <w:uiPriority w:val="39"/>
    <w:rsid w:val="003C61D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937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chocolateSprint/api/cbtab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localhost/chocolateSprint/api/cbtable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1800</TotalTime>
  <Pages>13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Lapickij</dc:creator>
  <cp:keywords/>
  <dc:description/>
  <cp:lastModifiedBy>Ivan Lapickij</cp:lastModifiedBy>
  <cp:revision>26</cp:revision>
  <dcterms:created xsi:type="dcterms:W3CDTF">2023-03-21T22:59:00Z</dcterms:created>
  <dcterms:modified xsi:type="dcterms:W3CDTF">2023-11-08T09:37:00Z</dcterms:modified>
</cp:coreProperties>
</file>